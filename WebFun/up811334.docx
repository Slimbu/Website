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330A8E">
      <w:pPr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624B9B" w:rsidRDefault="00624B9B" w:rsidP="00624B9B">
      <w:pPr>
        <w:jc w:val="center"/>
        <w:rPr>
          <w:rFonts w:ascii="Arial Black" w:hAnsi="Arial Black"/>
          <w:u w:val="single"/>
        </w:rPr>
      </w:pPr>
    </w:p>
    <w:p w:rsidR="00624B9B" w:rsidRDefault="00624B9B" w:rsidP="00591985">
      <w:pPr>
        <w:jc w:val="center"/>
        <w:rPr>
          <w:rFonts w:ascii="Arial Black" w:hAnsi="Arial Black"/>
          <w:u w:val="single"/>
        </w:rPr>
      </w:pPr>
    </w:p>
    <w:p w:rsidR="00BC5FA6" w:rsidRDefault="00330A8E" w:rsidP="00591985">
      <w:pPr>
        <w:jc w:val="center"/>
        <w:rPr>
          <w:rFonts w:ascii="Arial Black" w:hAnsi="Arial Black"/>
          <w:u w:val="single"/>
        </w:rPr>
      </w:pPr>
      <w:r w:rsidRPr="00E729EA">
        <w:rPr>
          <w:rFonts w:ascii="Arial Black" w:hAnsi="Arial Black"/>
          <w:u w:val="single"/>
        </w:rPr>
        <w:t>Individual Submission 4: The Database</w:t>
      </w:r>
    </w:p>
    <w:p w:rsidR="00591985" w:rsidRPr="00E729EA" w:rsidRDefault="00591985" w:rsidP="00591985">
      <w:pPr>
        <w:jc w:val="center"/>
        <w:rPr>
          <w:rFonts w:ascii="Arial Black" w:hAnsi="Arial Black"/>
          <w:u w:val="single"/>
        </w:rPr>
      </w:pPr>
    </w:p>
    <w:p w:rsidR="00591985" w:rsidRDefault="00591985" w:rsidP="00591985">
      <w:pPr>
        <w:jc w:val="center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Task 5: Database Creation</w:t>
      </w:r>
    </w:p>
    <w:p w:rsidR="00330A8E" w:rsidRPr="00E729EA" w:rsidRDefault="00591985" w:rsidP="00591985">
      <w:pPr>
        <w:jc w:val="center"/>
        <w:rPr>
          <w:rFonts w:ascii="Arial Black" w:hAnsi="Arial Black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763BFA9" wp14:editId="18BC6334">
            <wp:simplePos x="0" y="0"/>
            <wp:positionH relativeFrom="margin">
              <wp:posOffset>1027430</wp:posOffset>
            </wp:positionH>
            <wp:positionV relativeFrom="paragraph">
              <wp:posOffset>228600</wp:posOffset>
            </wp:positionV>
            <wp:extent cx="3824605" cy="131445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A8E" w:rsidRDefault="00330A8E" w:rsidP="00591985">
      <w:pPr>
        <w:jc w:val="center"/>
      </w:pPr>
    </w:p>
    <w:p w:rsidR="00330A8E" w:rsidRDefault="00330A8E" w:rsidP="00591985">
      <w:pPr>
        <w:jc w:val="center"/>
      </w:pPr>
    </w:p>
    <w:p w:rsidR="00330A8E" w:rsidRDefault="00330A8E" w:rsidP="00591985">
      <w:pPr>
        <w:jc w:val="center"/>
      </w:pPr>
    </w:p>
    <w:p w:rsidR="00E2141D" w:rsidRDefault="00E2141D" w:rsidP="00591985">
      <w:pPr>
        <w:jc w:val="center"/>
      </w:pPr>
    </w:p>
    <w:p w:rsidR="00624B9B" w:rsidRDefault="00624B9B" w:rsidP="00591985">
      <w:pPr>
        <w:jc w:val="center"/>
      </w:pPr>
    </w:p>
    <w:p w:rsidR="00624B9B" w:rsidRDefault="00624B9B" w:rsidP="00591985">
      <w:pPr>
        <w:jc w:val="center"/>
      </w:pPr>
    </w:p>
    <w:p w:rsidR="00330A8E" w:rsidRDefault="00330A8E" w:rsidP="00591985">
      <w:pPr>
        <w:jc w:val="center"/>
      </w:pPr>
      <w:r>
        <w:t>Create database up811334db;</w:t>
      </w:r>
    </w:p>
    <w:p w:rsidR="00330A8E" w:rsidRDefault="00330A8E" w:rsidP="00591985">
      <w:pPr>
        <w:jc w:val="center"/>
      </w:pPr>
      <w:r>
        <w:t>Use up811334db</w:t>
      </w:r>
    </w:p>
    <w:p w:rsidR="00777002" w:rsidRDefault="00777002" w:rsidP="00330A8E"/>
    <w:p w:rsidR="00777002" w:rsidRDefault="00777002" w:rsidP="00330A8E"/>
    <w:p w:rsidR="00777002" w:rsidRDefault="00777002" w:rsidP="00330A8E"/>
    <w:p w:rsidR="00777002" w:rsidRDefault="00777002" w:rsidP="00330A8E"/>
    <w:p w:rsidR="00777002" w:rsidRDefault="00777002" w:rsidP="00330A8E"/>
    <w:p w:rsidR="00777002" w:rsidRDefault="00777002" w:rsidP="00330A8E"/>
    <w:p w:rsidR="00330A8E" w:rsidRDefault="00330A8E" w:rsidP="00330A8E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0" locked="0" layoutInCell="1" allowOverlap="1" wp14:anchorId="0E368D32" wp14:editId="5DD37FB1">
            <wp:simplePos x="0" y="0"/>
            <wp:positionH relativeFrom="margin">
              <wp:align>left</wp:align>
            </wp:positionH>
            <wp:positionV relativeFrom="paragraph">
              <wp:posOffset>76200</wp:posOffset>
            </wp:positionV>
            <wp:extent cx="4114800" cy="26936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0A8E" w:rsidRDefault="00330A8E" w:rsidP="00330A8E"/>
    <w:p w:rsidR="00330A8E" w:rsidRDefault="00330A8E" w:rsidP="00330A8E"/>
    <w:p w:rsidR="00330A8E" w:rsidRDefault="00330A8E" w:rsidP="00330A8E"/>
    <w:p w:rsidR="00330A8E" w:rsidRDefault="00330A8E" w:rsidP="00330A8E"/>
    <w:p w:rsidR="00330A8E" w:rsidRDefault="00330A8E" w:rsidP="00330A8E">
      <w:pPr>
        <w:rPr>
          <w:rFonts w:cstheme="minorHAnsi"/>
        </w:rPr>
      </w:pPr>
    </w:p>
    <w:p w:rsidR="00330A8E" w:rsidRDefault="00330A8E" w:rsidP="00330A8E">
      <w:pPr>
        <w:rPr>
          <w:rFonts w:cstheme="minorHAnsi"/>
        </w:rPr>
      </w:pPr>
    </w:p>
    <w:p w:rsidR="00330A8E" w:rsidRDefault="00330A8E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E2141D" w:rsidRDefault="00E2141D" w:rsidP="00330A8E">
      <w:pPr>
        <w:rPr>
          <w:rFonts w:cstheme="minorHAnsi"/>
        </w:rPr>
      </w:pP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CREATE TABLE Client (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clientID int primary key,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clientTitle varchar(5)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clientFName varchar(30)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clientLName varchar(50)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clientAddress1 varchar(50)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clientCity varchar(30)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clientPhone varchar(15) not null,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clientEmail varchar(30),</w:t>
      </w:r>
    </w:p>
    <w:p w:rsid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 xml:space="preserve">clientAccount int not null </w:t>
      </w:r>
    </w:p>
    <w:p w:rsidR="00330A8E" w:rsidRPr="00777002" w:rsidRDefault="00330A8E" w:rsidP="00330A8E">
      <w:pPr>
        <w:rPr>
          <w:rFonts w:cstheme="minorHAnsi"/>
        </w:rPr>
      </w:pPr>
      <w:r w:rsidRPr="00777002">
        <w:rPr>
          <w:rFonts w:cstheme="minorHAnsi"/>
        </w:rPr>
        <w:t>);</w:t>
      </w:r>
    </w:p>
    <w:p w:rsidR="00777002" w:rsidRDefault="00E2141D" w:rsidP="00330A8E">
      <w:r>
        <w:rPr>
          <w:noProof/>
          <w:lang w:eastAsia="en-GB"/>
        </w:rPr>
        <w:drawing>
          <wp:inline distT="0" distB="0" distL="0" distR="0" wp14:anchorId="7EF772C0" wp14:editId="76888B26">
            <wp:extent cx="44672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687" cy="21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47" w:rsidRDefault="00D94847" w:rsidP="00330A8E"/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E30CC6" w:rsidRDefault="00E30CC6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(1, 'Dr', 'Betty', 'Ramos', '7 Scofield Center', 'Ciodeng', '62-(710)629-7638', 'bramos0@plala.or.jp', '3528</w:t>
      </w:r>
      <w:r w:rsidR="001464B2">
        <w:rPr>
          <w:rFonts w:asciiTheme="minorHAnsi" w:hAnsiTheme="minorHAnsi" w:cstheme="minorHAnsi"/>
          <w:color w:val="000000"/>
        </w:rPr>
        <w:t>0</w:t>
      </w:r>
      <w:r w:rsidRPr="005B1332">
        <w:rPr>
          <w:rFonts w:asciiTheme="minorHAnsi" w:hAnsiTheme="minorHAnsi" w:cstheme="minorHAnsi"/>
          <w:color w:val="000000"/>
        </w:rPr>
        <w:t>169');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(2, 'Mrs', 'Sharon', 'Mason', '701 Westend Lane', 'Bagan', '7-(754)573-3186', 'smason1@wunderground.com', '5048</w:t>
      </w:r>
      <w:r w:rsidR="001464B2">
        <w:rPr>
          <w:rFonts w:asciiTheme="minorHAnsi" w:hAnsiTheme="minorHAnsi" w:cstheme="minorHAnsi"/>
          <w:color w:val="000000"/>
        </w:rPr>
        <w:t>4</w:t>
      </w:r>
      <w:r w:rsidRPr="005B1332">
        <w:rPr>
          <w:rFonts w:asciiTheme="minorHAnsi" w:hAnsiTheme="minorHAnsi" w:cstheme="minorHAnsi"/>
          <w:color w:val="000000"/>
        </w:rPr>
        <w:t>373');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(3, 'Dr', 'Steven', 'Kennedy', '15 Farragut Court', 'Watthana Nakhon', '66-(586)958-4034', 'skennedy2@washingtonpost.com', '49118648');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</w:t>
      </w:r>
      <w:r>
        <w:rPr>
          <w:rFonts w:asciiTheme="minorHAnsi" w:hAnsiTheme="minorHAnsi" w:cstheme="minorHAnsi"/>
          <w:color w:val="000000"/>
        </w:rPr>
        <w:t>, ClientAccount) values (4, 'Mrs</w:t>
      </w:r>
      <w:r w:rsidRPr="005B1332">
        <w:rPr>
          <w:rFonts w:asciiTheme="minorHAnsi" w:hAnsiTheme="minorHAnsi" w:cstheme="minorHAnsi"/>
          <w:color w:val="000000"/>
        </w:rPr>
        <w:t>', 'Howard', 'Montgomery', '1202 Commercial Circle', 'Mashi', '234-(188)190-3475', 'hmontgomery3@skyrock.com', '63846150');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(5, 'Ms', 'Tina', 'Ford', '5 Linden Point', 'Kolwezi', '242-(684)991-7982', 'tfo</w:t>
      </w:r>
      <w:r w:rsidR="001464B2">
        <w:rPr>
          <w:rFonts w:asciiTheme="minorHAnsi" w:hAnsiTheme="minorHAnsi" w:cstheme="minorHAnsi"/>
          <w:color w:val="000000"/>
        </w:rPr>
        <w:t>rd4@biblegateway.com', '3532336</w:t>
      </w:r>
      <w:r w:rsidRPr="005B1332">
        <w:rPr>
          <w:rFonts w:asciiTheme="minorHAnsi" w:hAnsiTheme="minorHAnsi" w:cstheme="minorHAnsi"/>
          <w:color w:val="000000"/>
        </w:rPr>
        <w:t>5');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(6, 'Mrs', 'Lawrence', 'Hill', '6403 Springs Park', 'Sandvika', '47-(391)602-6740', 'lhill5@shareasale.com', '63984459');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(7, 'Ms', 'Willie', 'Henderson', '157 Kim Alley', 'Quận Phú Nhuận', '84-(335)805-5312', 'whenderson6@homestead.com', '35636288');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</w:t>
      </w:r>
      <w:r>
        <w:rPr>
          <w:rFonts w:asciiTheme="minorHAnsi" w:hAnsiTheme="minorHAnsi" w:cstheme="minorHAnsi"/>
          <w:color w:val="000000"/>
        </w:rPr>
        <w:t>ientAccount) values (8, 'M</w:t>
      </w:r>
      <w:r w:rsidRPr="005B1332">
        <w:rPr>
          <w:rFonts w:asciiTheme="minorHAnsi" w:hAnsiTheme="minorHAnsi" w:cstheme="minorHAnsi"/>
          <w:color w:val="000000"/>
        </w:rPr>
        <w:t>r', 'Roger', 'Wells', '0 Dayton Park', 'Castres', '33-(681)487-8162', 'rwells7@google.com.hk', '36959902');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(9, 'Mrs', 'Wayne', 'Hughes', '0 Independence Place', 'Tomelilla', '46-(951)694-9168', 'whughes8@hc360.com', '50382098');</w:t>
      </w: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</w:p>
    <w:p w:rsidR="005B1332" w:rsidRPr="005B1332" w:rsidRDefault="005B1332" w:rsidP="005B1332">
      <w:pPr>
        <w:pStyle w:val="HTMLPreformatted"/>
        <w:rPr>
          <w:rFonts w:asciiTheme="minorHAnsi" w:hAnsiTheme="minorHAnsi" w:cstheme="minorHAnsi"/>
          <w:color w:val="000000"/>
        </w:rPr>
      </w:pPr>
      <w:r w:rsidRPr="005B1332">
        <w:rPr>
          <w:rFonts w:asciiTheme="minorHAnsi" w:hAnsiTheme="minorHAnsi" w:cstheme="minorHAnsi"/>
          <w:color w:val="000000"/>
        </w:rPr>
        <w:t>insert into Client (ClientID, ClientTitle, ClientFName, ClientLName, ClientAddress1, ClientCity, ClientPhone, ClientEmail, ClientAccount) values (10, 'Mrs', 'Tammy', 'Ellis', '7311 Crescent Oaks Parkway', 'Taipa', '64-(349)215-5178', 'tellis9@goodreads.com', '51001751');</w:t>
      </w:r>
    </w:p>
    <w:p w:rsidR="00EE684A" w:rsidRDefault="00EE684A" w:rsidP="00330A8E"/>
    <w:p w:rsidR="001D787E" w:rsidRDefault="001D787E" w:rsidP="00330A8E"/>
    <w:p w:rsidR="00E30CC6" w:rsidRDefault="00E30CC6" w:rsidP="00330A8E"/>
    <w:p w:rsidR="001D787E" w:rsidRDefault="001D787E" w:rsidP="00330A8E"/>
    <w:p w:rsidR="001D787E" w:rsidRDefault="001D787E" w:rsidP="00330A8E"/>
    <w:p w:rsidR="001D787E" w:rsidRDefault="001D787E" w:rsidP="00330A8E"/>
    <w:p w:rsidR="001D787E" w:rsidRDefault="00624B9B" w:rsidP="00330A8E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200025</wp:posOffset>
            </wp:positionV>
            <wp:extent cx="7390130" cy="4686300"/>
            <wp:effectExtent l="0" t="0" r="127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0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87E" w:rsidRDefault="001D787E" w:rsidP="00330A8E"/>
    <w:p w:rsidR="00D94847" w:rsidRDefault="001D787E" w:rsidP="00330A8E">
      <w:r>
        <w:rPr>
          <w:noProof/>
          <w:lang w:eastAsia="en-GB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450215</wp:posOffset>
            </wp:positionV>
            <wp:extent cx="6291691" cy="14478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691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84A">
        <w:t>Select* from Client;</w:t>
      </w:r>
    </w:p>
    <w:p w:rsidR="00D94847" w:rsidRDefault="00D94847" w:rsidP="00330A8E"/>
    <w:p w:rsidR="00D94847" w:rsidRDefault="00D94847" w:rsidP="00330A8E"/>
    <w:p w:rsidR="00777002" w:rsidRDefault="00777002" w:rsidP="00777002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C2C003B" wp14:editId="77AA7AFE">
            <wp:extent cx="3676650" cy="2266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002" w:rsidRDefault="00777002" w:rsidP="00777002">
      <w:pPr>
        <w:jc w:val="both"/>
        <w:rPr>
          <w:rFonts w:ascii="Courier New" w:hAnsi="Courier New" w:cs="Courier New"/>
          <w:sz w:val="24"/>
          <w:szCs w:val="24"/>
        </w:rPr>
      </w:pP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create table LandOwner (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landID int primary key,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landTitle varchar(5)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landFName varchar(30)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landLName varchar(50)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landAddress1 varchar(50)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landCity varchar(30)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landPhone varchar(15) not null,</w:t>
      </w:r>
    </w:p>
    <w:p w:rsidR="00777002" w:rsidRP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landEmail varchar(30)</w:t>
      </w:r>
    </w:p>
    <w:p w:rsidR="00777002" w:rsidRDefault="00777002" w:rsidP="00777002">
      <w:pPr>
        <w:jc w:val="both"/>
        <w:rPr>
          <w:rFonts w:cstheme="minorHAnsi"/>
        </w:rPr>
      </w:pPr>
      <w:r w:rsidRPr="00777002">
        <w:rPr>
          <w:rFonts w:cstheme="minorHAnsi"/>
        </w:rPr>
        <w:t>);</w:t>
      </w:r>
    </w:p>
    <w:p w:rsidR="0088522B" w:rsidRDefault="0088522B" w:rsidP="00777002">
      <w:pPr>
        <w:jc w:val="both"/>
        <w:rPr>
          <w:rFonts w:cstheme="minorHAnsi"/>
        </w:rPr>
      </w:pPr>
    </w:p>
    <w:p w:rsidR="00777002" w:rsidRPr="00777002" w:rsidRDefault="0088522B" w:rsidP="00777002">
      <w:pPr>
        <w:jc w:val="both"/>
        <w:rPr>
          <w:rFonts w:cstheme="minorHAnsi"/>
        </w:rPr>
      </w:pPr>
      <w:r>
        <w:rPr>
          <w:rFonts w:cstheme="minorHAnsi"/>
        </w:rPr>
        <w:t>describe LandOwner;</w:t>
      </w:r>
      <w:r w:rsidRPr="0088522B">
        <w:rPr>
          <w:noProof/>
          <w:lang w:eastAsia="en-GB"/>
        </w:rPr>
        <w:t xml:space="preserve"> </w:t>
      </w:r>
    </w:p>
    <w:p w:rsidR="0088522B" w:rsidRDefault="0088522B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-18415</wp:posOffset>
            </wp:positionV>
            <wp:extent cx="5038725" cy="27813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1D787E" w:rsidRDefault="001D787E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(1, 'Dr', 'Anne', 'Gonzalez', '0 Ridgeview Place', 'Eydhafushi', '960-(694)252-4370', 'agonzalez0@huffingtonpost.com');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(2, 'Mr', 'Anne', 'Arnold', '6663 Clemons Road', 'Tianjiaba', '86-(633)755-8231', 'aarnold1@hhs.gov');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(3, 'Mr', 'Cynthia', 'Lewis', '58 Mayfield Junction', 'Boden', '46-(748)357-9645', 'clewis2@eepurl.com');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</w:t>
      </w:r>
      <w:r w:rsidR="00167208">
        <w:rPr>
          <w:rFonts w:asciiTheme="minorHAnsi" w:hAnsiTheme="minorHAnsi" w:cstheme="minorHAnsi"/>
          <w:color w:val="000000"/>
        </w:rPr>
        <w:t>hone, landEmail) values (4, 'Mrs</w:t>
      </w:r>
      <w:r w:rsidRPr="00AA16DD">
        <w:rPr>
          <w:rFonts w:asciiTheme="minorHAnsi" w:hAnsiTheme="minorHAnsi" w:cstheme="minorHAnsi"/>
          <w:color w:val="000000"/>
        </w:rPr>
        <w:t>', 'Sean', 'Clark', '5 Carpenter Drive', 'Kuniran', '62-(744)677-0605', 'sclark3@godaddy.com');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(5, 'Mr', 'Michelle', 'Reyes', '88126 Schmedeman Hill', 'Omutninsk', '7-(447)505-0939', 'mreyes4@slashdot.org');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(6, 'Dr', 'Stephanie', 'Watson', '68841 Riverside Center', 'Giồng Riềng', '84-(627)686-5240', 'swatson5@flavors.me');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</w:t>
      </w:r>
      <w:r w:rsidR="00167208">
        <w:rPr>
          <w:rFonts w:asciiTheme="minorHAnsi" w:hAnsiTheme="minorHAnsi" w:cstheme="minorHAnsi"/>
          <w:color w:val="000000"/>
        </w:rPr>
        <w:t>Phone, landEmail) values (7, 'Mr</w:t>
      </w:r>
      <w:r w:rsidRPr="00AA16DD">
        <w:rPr>
          <w:rFonts w:asciiTheme="minorHAnsi" w:hAnsiTheme="minorHAnsi" w:cstheme="minorHAnsi"/>
          <w:color w:val="000000"/>
        </w:rPr>
        <w:t>', 'Carolyn', 'Powell', '319 Thierer Plaza', 'San Agustin', '52-(983)754-4808', 'cpowell6@indiatimes.com');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(8, 'Dr', 'Steve', 'Arnold', '6418 Derek Parkway', 'Nanshui', '86-(703)755-3611', 'sarnold7@dagondesign.com');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(9, 'Mr', 'Fred', 'Castillo', '1 Truax Park', 'Cerrillos', '54-(591)214-3960', 'fcastillo8@google.fr');</w:t>
      </w: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</w:p>
    <w:p w:rsidR="00AA16DD" w:rsidRPr="00AA16DD" w:rsidRDefault="00AA16DD" w:rsidP="00AA16DD">
      <w:pPr>
        <w:pStyle w:val="HTMLPreformatted"/>
        <w:rPr>
          <w:rFonts w:asciiTheme="minorHAnsi" w:hAnsiTheme="minorHAnsi" w:cstheme="minorHAnsi"/>
          <w:color w:val="000000"/>
        </w:rPr>
      </w:pPr>
      <w:r w:rsidRPr="00AA16DD">
        <w:rPr>
          <w:rFonts w:asciiTheme="minorHAnsi" w:hAnsiTheme="minorHAnsi" w:cstheme="minorHAnsi"/>
          <w:color w:val="000000"/>
        </w:rPr>
        <w:t>insert into LandOwner (landID, landTitle, landFName, landLName, landAddress1, landCity, landPhone, landEmail) values (10, '</w:t>
      </w:r>
      <w:r w:rsidR="00167208">
        <w:rPr>
          <w:rFonts w:asciiTheme="minorHAnsi" w:hAnsiTheme="minorHAnsi" w:cstheme="minorHAnsi"/>
          <w:color w:val="000000"/>
        </w:rPr>
        <w:t>Ms</w:t>
      </w:r>
      <w:r w:rsidRPr="00AA16DD">
        <w:rPr>
          <w:rFonts w:asciiTheme="minorHAnsi" w:hAnsiTheme="minorHAnsi" w:cstheme="minorHAnsi"/>
          <w:color w:val="000000"/>
        </w:rPr>
        <w:t>', 'Robert', 'Sanders', '15998 Daystar Trail', 'Ágios Spyrídon', '30-(918)816-9089', 'rsanders9@altervista.org');</w:t>
      </w:r>
    </w:p>
    <w:p w:rsidR="005D7B88" w:rsidRDefault="005D7B88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7104380" cy="4514850"/>
            <wp:effectExtent l="0" t="0" r="127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4553" cy="451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787E" w:rsidRDefault="001D787E" w:rsidP="0088522B">
      <w:pPr>
        <w:jc w:val="both"/>
        <w:rPr>
          <w:rFonts w:cstheme="minorHAnsi"/>
        </w:rPr>
      </w:pPr>
    </w:p>
    <w:p w:rsidR="001D787E" w:rsidRDefault="001D787E" w:rsidP="0088522B">
      <w:pPr>
        <w:jc w:val="both"/>
        <w:rPr>
          <w:rFonts w:cstheme="minorHAnsi"/>
        </w:rPr>
      </w:pPr>
    </w:p>
    <w:p w:rsidR="006A5763" w:rsidRDefault="005D7B88" w:rsidP="0088522B">
      <w:pPr>
        <w:jc w:val="both"/>
        <w:rPr>
          <w:rFonts w:cstheme="minorHAnsi"/>
        </w:rPr>
      </w:pPr>
      <w:r>
        <w:rPr>
          <w:rFonts w:cstheme="minorHAnsi"/>
        </w:rPr>
        <w:t>select* from LandOwner;</w:t>
      </w:r>
      <w:r w:rsidR="000402B8"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414655</wp:posOffset>
            </wp:positionV>
            <wp:extent cx="6597650" cy="207645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5763" w:rsidRDefault="006A5763" w:rsidP="0088522B">
      <w:pPr>
        <w:jc w:val="both"/>
        <w:rPr>
          <w:rFonts w:cstheme="minorHAnsi"/>
        </w:rPr>
      </w:pPr>
    </w:p>
    <w:p w:rsidR="006A5763" w:rsidRDefault="006A5763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3905250" cy="19716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create table Supplier (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supplierID int primary key,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supplierType varchar(20)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supplierContactName varchar(15)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supplierAddress1 varchar(50)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supplierCity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supplierPhone varchar(15)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supplierEmail varchar(30) not null</w:t>
      </w:r>
      <w:r>
        <w:rPr>
          <w:rFonts w:cstheme="minorHAnsi"/>
        </w:rPr>
        <w:t xml:space="preserve"> </w:t>
      </w:r>
      <w:r w:rsidRPr="0088522B">
        <w:rPr>
          <w:rFonts w:cstheme="minorHAnsi"/>
        </w:rPr>
        <w:t>);</w:t>
      </w:r>
    </w:p>
    <w:p w:rsidR="0088522B" w:rsidRDefault="0088522B" w:rsidP="0088522B">
      <w:pPr>
        <w:jc w:val="both"/>
        <w:rPr>
          <w:rFonts w:cstheme="minorHAnsi"/>
        </w:rPr>
      </w:pPr>
    </w:p>
    <w:p w:rsidR="0088522B" w:rsidRPr="0088522B" w:rsidRDefault="0088522B" w:rsidP="0088522B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5731510" cy="26149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522B">
        <w:rPr>
          <w:rFonts w:cstheme="minorHAnsi"/>
        </w:rPr>
        <w:t>describe Supplier;</w:t>
      </w:r>
    </w:p>
    <w:p w:rsidR="0088522B" w:rsidRDefault="0088522B"/>
    <w:p w:rsidR="0088522B" w:rsidRDefault="0088522B"/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(1, '</w:t>
      </w:r>
      <w:r w:rsidR="00DA2AD7">
        <w:rPr>
          <w:rFonts w:asciiTheme="minorHAnsi" w:hAnsiTheme="minorHAnsi" w:cstheme="minorHAnsi"/>
          <w:color w:val="000000"/>
        </w:rPr>
        <w:t>Agency</w:t>
      </w:r>
      <w:r w:rsidRPr="00F73E9E">
        <w:rPr>
          <w:rFonts w:asciiTheme="minorHAnsi" w:hAnsiTheme="minorHAnsi" w:cstheme="minorHAnsi"/>
          <w:color w:val="000000"/>
        </w:rPr>
        <w:t>', 'Lawrence', '674 Eggendart Point', 'Lešná', '420-(280)290-4486', 'lhicks0@intel.com');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(2, '</w:t>
      </w:r>
      <w:r w:rsidR="00DA2AD7">
        <w:rPr>
          <w:rFonts w:asciiTheme="minorHAnsi" w:hAnsiTheme="minorHAnsi" w:cstheme="minorHAnsi"/>
          <w:color w:val="000000"/>
        </w:rPr>
        <w:t>Accommodation</w:t>
      </w:r>
      <w:r w:rsidRPr="00F73E9E">
        <w:rPr>
          <w:rFonts w:asciiTheme="minorHAnsi" w:hAnsiTheme="minorHAnsi" w:cstheme="minorHAnsi"/>
          <w:color w:val="000000"/>
        </w:rPr>
        <w:t>', 'Ronald', '0 Portage Trail', 'Picton', '64-(335)248-0172', 'rlopez1@skype.com');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(3, '</w:t>
      </w:r>
      <w:r w:rsidR="00DA2AD7">
        <w:rPr>
          <w:rFonts w:asciiTheme="minorHAnsi" w:hAnsiTheme="minorHAnsi" w:cstheme="minorHAnsi"/>
          <w:color w:val="000000"/>
        </w:rPr>
        <w:t>Water</w:t>
      </w:r>
      <w:r w:rsidRPr="00F73E9E">
        <w:rPr>
          <w:rFonts w:asciiTheme="minorHAnsi" w:hAnsiTheme="minorHAnsi" w:cstheme="minorHAnsi"/>
          <w:color w:val="000000"/>
        </w:rPr>
        <w:t>', 'Henry', '11 Golden Leaf Hill', 'Laascaanood', '252-(465)909-6489', 'hperry2@accuweather.com');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(4, '</w:t>
      </w:r>
      <w:r w:rsidR="00DA2AD7">
        <w:rPr>
          <w:rFonts w:asciiTheme="minorHAnsi" w:hAnsiTheme="minorHAnsi" w:cstheme="minorHAnsi"/>
          <w:color w:val="000000"/>
        </w:rPr>
        <w:t>Food</w:t>
      </w:r>
      <w:r w:rsidRPr="00F73E9E">
        <w:rPr>
          <w:rFonts w:asciiTheme="minorHAnsi" w:hAnsiTheme="minorHAnsi" w:cstheme="minorHAnsi"/>
          <w:color w:val="000000"/>
        </w:rPr>
        <w:t>', 'Harry', '967 Fairfield Way', 'Beloye', '7-(615)743-1157', 'hshaw3@oaic.gov.au');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</w:t>
      </w:r>
      <w:r w:rsidR="00DA2AD7">
        <w:rPr>
          <w:rFonts w:asciiTheme="minorHAnsi" w:hAnsiTheme="minorHAnsi" w:cstheme="minorHAnsi"/>
          <w:color w:val="000000"/>
        </w:rPr>
        <w:t xml:space="preserve"> supplierEmail) values (5, 'Water</w:t>
      </w:r>
      <w:r w:rsidRPr="00F73E9E">
        <w:rPr>
          <w:rFonts w:asciiTheme="minorHAnsi" w:hAnsiTheme="minorHAnsi" w:cstheme="minorHAnsi"/>
          <w:color w:val="000000"/>
        </w:rPr>
        <w:t>', 'Adam', '1183 Straubel Way', 'Javarthushuu', '976-(745)452-6018', 'ahansen4@qq.com');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(6, '</w:t>
      </w:r>
      <w:r w:rsidR="00DA2AD7">
        <w:rPr>
          <w:rFonts w:asciiTheme="minorHAnsi" w:hAnsiTheme="minorHAnsi" w:cstheme="minorHAnsi"/>
          <w:color w:val="000000"/>
        </w:rPr>
        <w:t>Merchandise</w:t>
      </w:r>
      <w:r w:rsidRPr="00F73E9E">
        <w:rPr>
          <w:rFonts w:asciiTheme="minorHAnsi" w:hAnsiTheme="minorHAnsi" w:cstheme="minorHAnsi"/>
          <w:color w:val="000000"/>
        </w:rPr>
        <w:t>', 'Eric', '97647 Westerfield Court', 'Nida', '370-(611)310-8408', 'edean5@shareasale.com');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(7, '</w:t>
      </w:r>
      <w:r w:rsidR="00DA2AD7">
        <w:rPr>
          <w:rFonts w:asciiTheme="minorHAnsi" w:hAnsiTheme="minorHAnsi" w:cstheme="minorHAnsi"/>
          <w:color w:val="000000"/>
        </w:rPr>
        <w:t>Food</w:t>
      </w:r>
      <w:r w:rsidRPr="00F73E9E">
        <w:rPr>
          <w:rFonts w:asciiTheme="minorHAnsi" w:hAnsiTheme="minorHAnsi" w:cstheme="minorHAnsi"/>
          <w:color w:val="000000"/>
        </w:rPr>
        <w:t>', 'Heather', '6 Spaight Terrace', 'Agrela', '351-(805)768-5221', 'hhansen6@paginegialle.it');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(8, '</w:t>
      </w:r>
      <w:r w:rsidR="00DA2AD7">
        <w:rPr>
          <w:rFonts w:asciiTheme="minorHAnsi" w:hAnsiTheme="minorHAnsi" w:cstheme="minorHAnsi"/>
          <w:color w:val="000000"/>
        </w:rPr>
        <w:t>Agency</w:t>
      </w:r>
      <w:r w:rsidRPr="00F73E9E">
        <w:rPr>
          <w:rFonts w:asciiTheme="minorHAnsi" w:hAnsiTheme="minorHAnsi" w:cstheme="minorHAnsi"/>
          <w:color w:val="000000"/>
        </w:rPr>
        <w:t>', 'Anna', '96 Haas Junction', 'Linköping', '46-(276)339-5605', 'agriffin7@twitter.com');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(9, '</w:t>
      </w:r>
      <w:r w:rsidR="00DA2AD7">
        <w:rPr>
          <w:rFonts w:asciiTheme="minorHAnsi" w:hAnsiTheme="minorHAnsi" w:cstheme="minorHAnsi"/>
          <w:color w:val="000000"/>
        </w:rPr>
        <w:t xml:space="preserve">Accommodation </w:t>
      </w:r>
      <w:r w:rsidRPr="00F73E9E">
        <w:rPr>
          <w:rFonts w:asciiTheme="minorHAnsi" w:hAnsiTheme="minorHAnsi" w:cstheme="minorHAnsi"/>
          <w:color w:val="000000"/>
        </w:rPr>
        <w:t>', 'Scott', '2 Laurel Park', 'Rochester', '1-(315)795-7454', 'ssimpson8@prweb.com');</w:t>
      </w: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</w:p>
    <w:p w:rsidR="00F73E9E" w:rsidRPr="00F73E9E" w:rsidRDefault="00F73E9E" w:rsidP="00F73E9E">
      <w:pPr>
        <w:pStyle w:val="HTMLPreformatted"/>
        <w:rPr>
          <w:rFonts w:asciiTheme="minorHAnsi" w:hAnsiTheme="minorHAnsi" w:cstheme="minorHAnsi"/>
          <w:color w:val="000000"/>
        </w:rPr>
      </w:pPr>
      <w:r w:rsidRPr="00F73E9E">
        <w:rPr>
          <w:rFonts w:asciiTheme="minorHAnsi" w:hAnsiTheme="minorHAnsi" w:cstheme="minorHAnsi"/>
          <w:color w:val="000000"/>
        </w:rPr>
        <w:t>insert into Supplier (supplierID, supplierType, supplierContactName, supplierAddress1, supplierCity, supplierPhone, supplierEmail) values (10, '</w:t>
      </w:r>
      <w:r w:rsidR="00DA2AD7">
        <w:rPr>
          <w:rFonts w:asciiTheme="minorHAnsi" w:hAnsiTheme="minorHAnsi" w:cstheme="minorHAnsi"/>
          <w:color w:val="000000"/>
        </w:rPr>
        <w:t>Merchandise</w:t>
      </w:r>
      <w:r w:rsidRPr="00F73E9E">
        <w:rPr>
          <w:rFonts w:asciiTheme="minorHAnsi" w:hAnsiTheme="minorHAnsi" w:cstheme="minorHAnsi"/>
          <w:color w:val="000000"/>
        </w:rPr>
        <w:t>', 'Brian', '47 American Road', 'Hezhang', '86-(141)650-5492', 'bbrown9@so-net.ne.jp');</w:t>
      </w:r>
    </w:p>
    <w:p w:rsidR="000402B8" w:rsidRDefault="000402B8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/>
    <w:p w:rsidR="00670F91" w:rsidRDefault="00670F91" w:rsidP="00670F91">
      <w:r>
        <w:rPr>
          <w:noProof/>
          <w:lang w:eastAsia="en-GB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37680" cy="4381500"/>
            <wp:effectExtent l="0" t="0" r="127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Default="00670F91" w:rsidP="00670F91"/>
    <w:p w:rsidR="0088522B" w:rsidRPr="00670F91" w:rsidRDefault="00670F91" w:rsidP="00670F91">
      <w:r>
        <w:t>select* from Supplier;</w:t>
      </w:r>
    </w:p>
    <w:p w:rsidR="00670F91" w:rsidRDefault="00670F91" w:rsidP="0088522B">
      <w:pPr>
        <w:jc w:val="both"/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298450</wp:posOffset>
            </wp:positionV>
            <wp:extent cx="6343083" cy="177165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83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Default="0088522B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0</wp:posOffset>
            </wp:positionV>
            <wp:extent cx="3048000" cy="20662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670F91" w:rsidRDefault="00670F91" w:rsidP="0088522B">
      <w:pPr>
        <w:jc w:val="both"/>
        <w:rPr>
          <w:rFonts w:cstheme="minorHAnsi"/>
        </w:rPr>
      </w:pP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create table Participant (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partID int primary key,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partTitle varchar(5)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partFName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partLName varchar(50)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partDOB date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partAddress1 varchar(50)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partCity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partPhone varchar(15)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partEmail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amountRaised decimal(10, 2) );</w:t>
      </w:r>
    </w:p>
    <w:p w:rsidR="0088522B" w:rsidRDefault="0088522B" w:rsidP="0088522B">
      <w:pPr>
        <w:jc w:val="both"/>
        <w:rPr>
          <w:rFonts w:cstheme="minorHAnsi"/>
        </w:rPr>
      </w:pP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describe Participant;</w:t>
      </w:r>
    </w:p>
    <w:p w:rsidR="0088522B" w:rsidRDefault="003A69D8" w:rsidP="0088522B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5210175" cy="278130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</w:t>
      </w:r>
      <w:r>
        <w:rPr>
          <w:rFonts w:asciiTheme="minorHAnsi" w:hAnsiTheme="minorHAnsi" w:cstheme="minorHAnsi"/>
          <w:color w:val="000000"/>
        </w:rPr>
        <w:t>, amountRaised) values (1, 'Mr</w:t>
      </w:r>
      <w:r w:rsidRPr="006A74A9">
        <w:rPr>
          <w:rFonts w:asciiTheme="minorHAnsi" w:hAnsiTheme="minorHAnsi" w:cstheme="minorHAnsi"/>
          <w:color w:val="000000"/>
        </w:rPr>
        <w:t>', 'Sharon', 'Brown', '2008-04-09', '00 Mesta Junction', 'Kamenka', '7-(423)714-0342', 'sbrown0@cbslocal.com', 247);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</w:t>
      </w:r>
      <w:r>
        <w:rPr>
          <w:rFonts w:asciiTheme="minorHAnsi" w:hAnsiTheme="minorHAnsi" w:cstheme="minorHAnsi"/>
          <w:color w:val="000000"/>
        </w:rPr>
        <w:t>l, amountRaised) values (2, 'Ms</w:t>
      </w:r>
      <w:r w:rsidRPr="006A74A9">
        <w:rPr>
          <w:rFonts w:asciiTheme="minorHAnsi" w:hAnsiTheme="minorHAnsi" w:cstheme="minorHAnsi"/>
          <w:color w:val="000000"/>
        </w:rPr>
        <w:t>', 'Kevin', 'Moore', '1999-11-20', '9 Cardinal Street', 'Aguilar', '63-(456)711-5948', 'kmoore1@unc.edu', 184);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(3, 'Mr', 'Raymond', 'Fuller', '1999-11-24', '5 Mockingbird Street', 'El Tablón', '504-(715)968-5576', 'rfuller2@examiner.com', 410);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(4, 'Mr', 'Andrew', 'Price', '2005-05-02', '76925 Forster Alley', 'Fengjia', '86-(178)394-6879', 'aprice3@eventbrite.com', 153);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</w:t>
      </w:r>
      <w:r>
        <w:rPr>
          <w:rFonts w:asciiTheme="minorHAnsi" w:hAnsiTheme="minorHAnsi" w:cstheme="minorHAnsi"/>
          <w:color w:val="000000"/>
        </w:rPr>
        <w:t>l, amountRaised) values (5, 'Dr</w:t>
      </w:r>
      <w:r w:rsidRPr="006A74A9">
        <w:rPr>
          <w:rFonts w:asciiTheme="minorHAnsi" w:hAnsiTheme="minorHAnsi" w:cstheme="minorHAnsi"/>
          <w:color w:val="000000"/>
        </w:rPr>
        <w:t>', 'Jimmy', 'Cook', '2006-12-13', '8 Dunning Pass', 'La Floresta', '598-(518)375-2591', 'jcook4@un.org', 232);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(6, 'Ms', 'Charles', 'Stevens', '2009-07-06', '577 Jay Alley', 'Lete', '62-(288)402-1512', 'cstevens5@zimbio.com', 254);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(7, 'Mrs', 'Keith', 'Butler', '1994-05-25', '53184 Mesta Parkway', 'Libas', '63-(719)715-6896', 'kbutler6@purevolume.com', 345);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(8, 'Ms', 'Juan', 'Torres', '2010-02-07', '2 Johnson Crossing', 'Inya', '7-(575)510-8665', 'jtorres7@360.cn', 297);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(9, 'Mrs', 'Walter', 'Mills', '2002-04-02', '5 Dryden Parkway', 'Mairana', '591-(631)464-2026', 'wmills8@ning.com', 111);</w:t>
      </w: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</w:p>
    <w:p w:rsidR="006A74A9" w:rsidRPr="006A74A9" w:rsidRDefault="006A74A9" w:rsidP="006A74A9">
      <w:pPr>
        <w:pStyle w:val="HTMLPreformatted"/>
        <w:rPr>
          <w:rFonts w:asciiTheme="minorHAnsi" w:hAnsiTheme="minorHAnsi" w:cstheme="minorHAnsi"/>
          <w:color w:val="000000"/>
        </w:rPr>
      </w:pPr>
      <w:r w:rsidRPr="006A74A9">
        <w:rPr>
          <w:rFonts w:asciiTheme="minorHAnsi" w:hAnsiTheme="minorHAnsi" w:cstheme="minorHAnsi"/>
          <w:color w:val="000000"/>
        </w:rPr>
        <w:t>insert into Participant (partID, partTitle, partFName, partLName, partDOB, partAddress1, partCity, partPhone, partEmail, amountRaised) values (10, '</w:t>
      </w:r>
      <w:r>
        <w:rPr>
          <w:rFonts w:asciiTheme="minorHAnsi" w:hAnsiTheme="minorHAnsi" w:cstheme="minorHAnsi"/>
          <w:color w:val="000000"/>
        </w:rPr>
        <w:t>Mrs</w:t>
      </w:r>
      <w:r w:rsidRPr="006A74A9">
        <w:rPr>
          <w:rFonts w:asciiTheme="minorHAnsi" w:hAnsiTheme="minorHAnsi" w:cstheme="minorHAnsi"/>
          <w:color w:val="000000"/>
        </w:rPr>
        <w:t>', 'Terry', 'Simpson', '2001-03-11', '181 Donald Court', 'Guaratinguetá', '55-(534)323-8268', 'tsimpson9@sohu.com', 113);</w:t>
      </w:r>
    </w:p>
    <w:p w:rsidR="006A74A9" w:rsidRDefault="006A74A9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24B9B" w:rsidP="0088522B"/>
    <w:p w:rsidR="00624B9B" w:rsidRDefault="00670F91" w:rsidP="0088522B">
      <w:r>
        <w:rPr>
          <w:noProof/>
          <w:lang w:eastAsia="en-GB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</wp:posOffset>
            </wp:positionV>
            <wp:extent cx="7008495" cy="4924425"/>
            <wp:effectExtent l="0" t="0" r="190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263" cy="4928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0F91" w:rsidRDefault="00D83C32" w:rsidP="0088522B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-390525</wp:posOffset>
            </wp:positionH>
            <wp:positionV relativeFrom="paragraph">
              <wp:posOffset>345440</wp:posOffset>
            </wp:positionV>
            <wp:extent cx="6638925" cy="2190750"/>
            <wp:effectExtent l="0" t="0" r="952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965">
        <w:t>select* from Participant;</w:t>
      </w:r>
    </w:p>
    <w:p w:rsidR="00624B9B" w:rsidRPr="00670F91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-19050</wp:posOffset>
            </wp:positionH>
            <wp:positionV relativeFrom="paragraph">
              <wp:posOffset>133350</wp:posOffset>
            </wp:positionV>
            <wp:extent cx="3400425" cy="15716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4B9B" w:rsidRDefault="00624B9B" w:rsidP="0088522B">
      <w:pPr>
        <w:jc w:val="both"/>
        <w:rPr>
          <w:rFonts w:cstheme="minorHAnsi"/>
        </w:rPr>
      </w:pPr>
    </w:p>
    <w:p w:rsidR="00C63760" w:rsidRDefault="00582529" w:rsidP="0088522B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96128" behindDoc="0" locked="0" layoutInCell="1" allowOverlap="1" wp14:anchorId="56E8E1DD" wp14:editId="3F2DC8C1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400425" cy="1571625"/>
            <wp:effectExtent l="0" t="0" r="9525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C63760" w:rsidRDefault="00C63760" w:rsidP="0088522B">
      <w:pPr>
        <w:jc w:val="both"/>
        <w:rPr>
          <w:rFonts w:cstheme="minorHAnsi"/>
        </w:rPr>
      </w:pP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create table LocalAuthority (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authID int primary key,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authName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authAddress1 varchar(50)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authCity varchar(30) not null,</w:t>
      </w:r>
    </w:p>
    <w:p w:rsidR="0088522B" w:rsidRPr="0088522B" w:rsidRDefault="0088522B" w:rsidP="0088522B">
      <w:pPr>
        <w:jc w:val="both"/>
        <w:rPr>
          <w:rFonts w:cstheme="minorHAnsi"/>
        </w:rPr>
      </w:pPr>
      <w:r w:rsidRPr="0088522B">
        <w:rPr>
          <w:rFonts w:cstheme="minorHAnsi"/>
        </w:rPr>
        <w:t>authPostcode varchar(9) not null );</w:t>
      </w:r>
    </w:p>
    <w:p w:rsidR="0088522B" w:rsidRDefault="0088522B" w:rsidP="0088522B"/>
    <w:p w:rsidR="0088522B" w:rsidRDefault="0088522B" w:rsidP="0088522B">
      <w:r>
        <w:t>describe LocalAuthority;</w:t>
      </w:r>
    </w:p>
    <w:p w:rsidR="0088522B" w:rsidRDefault="0088522B" w:rsidP="0088522B"/>
    <w:p w:rsidR="0088522B" w:rsidRDefault="0088522B" w:rsidP="0088522B">
      <w:r>
        <w:rPr>
          <w:noProof/>
          <w:lang w:eastAsia="en-GB"/>
        </w:rPr>
        <w:drawing>
          <wp:inline distT="0" distB="0" distL="0" distR="0" wp14:anchorId="6A87F4FF" wp14:editId="0B693B74">
            <wp:extent cx="5000625" cy="2247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DD4FD1" w:rsidRDefault="00DD4FD1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DD4FD1" w:rsidRDefault="00DD4FD1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DD4FD1" w:rsidRDefault="00DD4FD1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624B9B" w:rsidRDefault="00624B9B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(1, 'Christina', 'G</w:t>
      </w:r>
      <w:r>
        <w:rPr>
          <w:rFonts w:asciiTheme="minorHAnsi" w:hAnsiTheme="minorHAnsi" w:cstheme="minorHAnsi"/>
          <w:color w:val="000000"/>
        </w:rPr>
        <w:t>ale', 'Taquaritinga', 'CM24 8WD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(2, 'Kimberly', 'Browning', 'Kansas City', '</w:t>
      </w:r>
      <w:r>
        <w:rPr>
          <w:rFonts w:asciiTheme="minorHAnsi" w:hAnsiTheme="minorHAnsi" w:cstheme="minorHAnsi"/>
          <w:color w:val="000000"/>
        </w:rPr>
        <w:t>DHR4 6HL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(3, 'Betty', 'Marquette', 'Fenglin', '</w:t>
      </w:r>
      <w:r>
        <w:rPr>
          <w:rFonts w:asciiTheme="minorHAnsi" w:hAnsiTheme="minorHAnsi" w:cstheme="minorHAnsi"/>
          <w:color w:val="000000"/>
        </w:rPr>
        <w:t>N1G1 1SF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 xml:space="preserve">insert into LocalAuthority (authID, authName, authAddress1, authCity, authPostcode) values (4, 'Justin', </w:t>
      </w:r>
      <w:r>
        <w:rPr>
          <w:rFonts w:asciiTheme="minorHAnsi" w:hAnsiTheme="minorHAnsi" w:cstheme="minorHAnsi"/>
          <w:color w:val="000000"/>
        </w:rPr>
        <w:t>'Summerview', 'Leninsk', 'BN32 OHX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(5, 'Nicholas', '</w:t>
      </w:r>
      <w:r>
        <w:rPr>
          <w:rFonts w:asciiTheme="minorHAnsi" w:hAnsiTheme="minorHAnsi" w:cstheme="minorHAnsi"/>
          <w:color w:val="000000"/>
        </w:rPr>
        <w:t>Riverside', 'Sungaipuntik', 'FKT2 OHX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 xml:space="preserve">insert into LocalAuthority (authID, authName, authAddress1, authCity, authPostcode) values (6, 'Albert', 'Petterle', 'Banjar Pande', </w:t>
      </w:r>
      <w:r>
        <w:rPr>
          <w:rFonts w:asciiTheme="minorHAnsi" w:hAnsiTheme="minorHAnsi" w:cstheme="minorHAnsi"/>
          <w:color w:val="000000"/>
        </w:rPr>
        <w:t>'LDL8 2DH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 xml:space="preserve">insert into LocalAuthority (authID, authName, authAddress1, authCity, authPostcode) values (7, 'Dennis', 'Montana', 'Rāmhormoz', </w:t>
      </w:r>
      <w:r>
        <w:rPr>
          <w:rFonts w:asciiTheme="minorHAnsi" w:hAnsiTheme="minorHAnsi" w:cstheme="minorHAnsi"/>
          <w:color w:val="000000"/>
        </w:rPr>
        <w:t>'BRQ1 3JJ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(8, 'Gar</w:t>
      </w:r>
      <w:r>
        <w:rPr>
          <w:rFonts w:asciiTheme="minorHAnsi" w:hAnsiTheme="minorHAnsi" w:cstheme="minorHAnsi"/>
          <w:color w:val="000000"/>
        </w:rPr>
        <w:t>y', 'Walton', 'Bielawa', 'CBB6 3PT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 xml:space="preserve">insert into LocalAuthority (authID, authName, authAddress1, authCity, authPostcode) values (9, 'Earl', 'Toban', 'Izyaslav', </w:t>
      </w:r>
      <w:r>
        <w:rPr>
          <w:rFonts w:asciiTheme="minorHAnsi" w:hAnsiTheme="minorHAnsi" w:cstheme="minorHAnsi"/>
          <w:color w:val="000000"/>
        </w:rPr>
        <w:t>'EHT1 1BB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</w:p>
    <w:p w:rsidR="00A150D0" w:rsidRPr="006C7EBF" w:rsidRDefault="00A150D0" w:rsidP="00A150D0">
      <w:pPr>
        <w:pStyle w:val="HTMLPreformatted"/>
        <w:rPr>
          <w:rFonts w:asciiTheme="minorHAnsi" w:hAnsiTheme="minorHAnsi" w:cstheme="minorHAnsi"/>
          <w:color w:val="000000"/>
        </w:rPr>
      </w:pPr>
      <w:r w:rsidRPr="006C7EBF">
        <w:rPr>
          <w:rFonts w:asciiTheme="minorHAnsi" w:hAnsiTheme="minorHAnsi" w:cstheme="minorHAnsi"/>
          <w:color w:val="000000"/>
        </w:rPr>
        <w:t>insert into LocalAuthority (authID, authName, authAddress1, authCity, authPostcode) values (10, 'Kelly',</w:t>
      </w:r>
      <w:r>
        <w:rPr>
          <w:rFonts w:asciiTheme="minorHAnsi" w:hAnsiTheme="minorHAnsi" w:cstheme="minorHAnsi"/>
          <w:color w:val="000000"/>
        </w:rPr>
        <w:t xml:space="preserve"> 'Pine View', 'Kingscourt', 'N812 5JL</w:t>
      </w:r>
      <w:r w:rsidRPr="006C7EBF">
        <w:rPr>
          <w:rFonts w:asciiTheme="minorHAnsi" w:hAnsiTheme="minorHAnsi" w:cstheme="minorHAnsi"/>
          <w:color w:val="000000"/>
        </w:rPr>
        <w:t>');</w:t>
      </w:r>
    </w:p>
    <w:p w:rsidR="00A150D0" w:rsidRDefault="00A150D0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DD4FD1" w:rsidP="00A150D0"/>
    <w:p w:rsidR="00DD4FD1" w:rsidRDefault="00582529" w:rsidP="00A150D0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781550"/>
            <wp:effectExtent l="0" t="0" r="254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150D0" w:rsidRDefault="00A150D0" w:rsidP="00A150D0">
      <w:r>
        <w:t>select* from LocalAuthority;</w:t>
      </w:r>
    </w:p>
    <w:p w:rsidR="00582529" w:rsidRDefault="00582529" w:rsidP="00A150D0"/>
    <w:p w:rsidR="00A150D0" w:rsidRDefault="00A150D0" w:rsidP="00A150D0">
      <w:r>
        <w:rPr>
          <w:noProof/>
          <w:lang w:eastAsia="en-GB"/>
        </w:rPr>
        <w:drawing>
          <wp:inline distT="0" distB="0" distL="0" distR="0" wp14:anchorId="4A223F5A" wp14:editId="1EE5406E">
            <wp:extent cx="5731510" cy="27838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D0" w:rsidRDefault="00A150D0" w:rsidP="00A150D0"/>
    <w:p w:rsidR="0088522B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</w:p>
    <w:p w:rsidR="0088522B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781425" cy="1095375"/>
            <wp:effectExtent l="0" t="0" r="952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522B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</w:p>
    <w:p w:rsidR="0088522B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</w:p>
    <w:p w:rsidR="0088522B" w:rsidRDefault="0088522B" w:rsidP="0088522B">
      <w:pPr>
        <w:jc w:val="both"/>
        <w:rPr>
          <w:rFonts w:ascii="Courier New" w:hAnsi="Courier New" w:cs="Courier New"/>
          <w:sz w:val="24"/>
          <w:szCs w:val="24"/>
        </w:rPr>
      </w:pPr>
    </w:p>
    <w:p w:rsidR="0088522B" w:rsidRDefault="0088522B" w:rsidP="0088522B">
      <w:pPr>
        <w:jc w:val="both"/>
        <w:rPr>
          <w:rFonts w:cstheme="minorHAnsi"/>
        </w:rPr>
      </w:pPr>
    </w:p>
    <w:p w:rsidR="00F2430B" w:rsidRPr="00C968FA" w:rsidRDefault="00F2430B" w:rsidP="0088522B">
      <w:pPr>
        <w:jc w:val="both"/>
        <w:rPr>
          <w:rFonts w:cstheme="minorHAnsi"/>
        </w:rPr>
      </w:pPr>
    </w:p>
    <w:p w:rsidR="0088522B" w:rsidRPr="00C968FA" w:rsidRDefault="0088522B" w:rsidP="0088522B">
      <w:pPr>
        <w:jc w:val="both"/>
        <w:rPr>
          <w:rFonts w:cstheme="minorHAnsi"/>
        </w:rPr>
      </w:pPr>
      <w:r w:rsidRPr="00C968FA">
        <w:rPr>
          <w:rFonts w:cstheme="minorHAnsi"/>
        </w:rPr>
        <w:t>create table EventPlanner (</w:t>
      </w:r>
    </w:p>
    <w:p w:rsidR="0088522B" w:rsidRPr="00C968FA" w:rsidRDefault="0088522B" w:rsidP="0088522B">
      <w:pPr>
        <w:jc w:val="both"/>
        <w:rPr>
          <w:rFonts w:cstheme="minorHAnsi"/>
        </w:rPr>
      </w:pPr>
      <w:r w:rsidRPr="00C968FA">
        <w:rPr>
          <w:rFonts w:cstheme="minorHAnsi"/>
        </w:rPr>
        <w:t>evPlannerName varchar(50) primary key,</w:t>
      </w:r>
    </w:p>
    <w:p w:rsidR="0088522B" w:rsidRPr="00C968FA" w:rsidRDefault="0088522B" w:rsidP="0088522B">
      <w:pPr>
        <w:jc w:val="both"/>
        <w:rPr>
          <w:rFonts w:cstheme="minorHAnsi"/>
        </w:rPr>
      </w:pPr>
      <w:r w:rsidRPr="00C968FA">
        <w:rPr>
          <w:rFonts w:cstheme="minorHAnsi"/>
        </w:rPr>
        <w:t>evPlannerPhone varchar(15) not null );</w:t>
      </w:r>
    </w:p>
    <w:p w:rsidR="0088522B" w:rsidRDefault="0088522B" w:rsidP="0088522B"/>
    <w:p w:rsidR="00F2430B" w:rsidRDefault="00F2430B" w:rsidP="0088522B"/>
    <w:p w:rsidR="0088522B" w:rsidRDefault="0088522B" w:rsidP="0088522B">
      <w:r>
        <w:t>describe Eventplanner;</w:t>
      </w:r>
    </w:p>
    <w:p w:rsidR="0088522B" w:rsidRDefault="0088522B" w:rsidP="0088522B"/>
    <w:p w:rsidR="0088522B" w:rsidRDefault="0088522B" w:rsidP="0088522B">
      <w:r>
        <w:rPr>
          <w:noProof/>
          <w:lang w:eastAsia="en-GB"/>
        </w:rPr>
        <w:drawing>
          <wp:inline distT="0" distB="0" distL="0" distR="0" wp14:anchorId="79691949" wp14:editId="382D7201">
            <wp:extent cx="5114925" cy="1809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88522B" w:rsidRDefault="0088522B" w:rsidP="0088522B"/>
    <w:p w:rsidR="00A150D0" w:rsidRDefault="00A150D0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('Billy', '86-(896)411-8887');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('David', '504-(493)333-1356');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('Bruce', '260-(756)574-2861');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('Jean', '52-(689)280-7353');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('Walter', '62-(458)944-4414');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('Howard', '86-(825)564-2249');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('Amy', '33-(746)628-9587');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('Jeremy', '60-(974)632-2266');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('Joshua', '351-(337)924-1285');</w:t>
      </w: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</w:p>
    <w:p w:rsidR="00F2430B" w:rsidRPr="00F2430B" w:rsidRDefault="00F2430B" w:rsidP="00F2430B">
      <w:pPr>
        <w:pStyle w:val="HTMLPreformatted"/>
        <w:rPr>
          <w:rFonts w:asciiTheme="minorHAnsi" w:hAnsiTheme="minorHAnsi" w:cstheme="minorHAnsi"/>
          <w:color w:val="000000"/>
        </w:rPr>
      </w:pPr>
      <w:r w:rsidRPr="00F2430B">
        <w:rPr>
          <w:rFonts w:asciiTheme="minorHAnsi" w:hAnsiTheme="minorHAnsi" w:cstheme="minorHAnsi"/>
          <w:color w:val="000000"/>
        </w:rPr>
        <w:t>insert into EventPlanner (evPlannerName, evPlannerPhone) values ('Linda', '7-(981)275-3397');</w:t>
      </w:r>
    </w:p>
    <w:p w:rsidR="00A150D0" w:rsidRDefault="00A150D0" w:rsidP="0088522B"/>
    <w:p w:rsidR="00F2430B" w:rsidRDefault="00F2430B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>
      <w:r>
        <w:rPr>
          <w:noProof/>
          <w:lang w:eastAsia="en-GB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53125" cy="4105275"/>
            <wp:effectExtent l="0" t="0" r="9525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Default="00582529" w:rsidP="0088522B"/>
    <w:p w:rsidR="00582529" w:rsidRDefault="00582529" w:rsidP="0088522B"/>
    <w:p w:rsidR="00F2430B" w:rsidRDefault="00582529" w:rsidP="0088522B">
      <w:r>
        <w:t>select* from EventPlanner;</w:t>
      </w:r>
    </w:p>
    <w:p w:rsidR="00F2430B" w:rsidRDefault="00582529" w:rsidP="0088522B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-104775</wp:posOffset>
            </wp:positionH>
            <wp:positionV relativeFrom="paragraph">
              <wp:posOffset>302895</wp:posOffset>
            </wp:positionV>
            <wp:extent cx="5305425" cy="3257550"/>
            <wp:effectExtent l="0" t="0" r="952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430B" w:rsidRDefault="00F2430B" w:rsidP="0088522B"/>
    <w:p w:rsidR="00F2430B" w:rsidRDefault="00F2430B" w:rsidP="0088522B"/>
    <w:p w:rsidR="00F2430B" w:rsidRDefault="00F2430B" w:rsidP="0088522B"/>
    <w:p w:rsidR="00F2430B" w:rsidRDefault="00F2430B" w:rsidP="0088522B"/>
    <w:p w:rsidR="00F2430B" w:rsidRDefault="00F2430B" w:rsidP="0088522B"/>
    <w:p w:rsidR="00F2430B" w:rsidRDefault="00F2430B" w:rsidP="0088522B"/>
    <w:p w:rsidR="00F2430B" w:rsidRDefault="00F2430B" w:rsidP="0088522B"/>
    <w:p w:rsidR="00582529" w:rsidRDefault="00582529" w:rsidP="0088522B"/>
    <w:p w:rsidR="00582529" w:rsidRDefault="00582529" w:rsidP="0088522B"/>
    <w:p w:rsidR="00582529" w:rsidRDefault="00582529" w:rsidP="0088522B"/>
    <w:p w:rsidR="00582529" w:rsidRDefault="00582529" w:rsidP="0088522B"/>
    <w:p w:rsidR="00463D02" w:rsidRDefault="00463D02" w:rsidP="00BC5FA6">
      <w:pPr>
        <w:rPr>
          <w:rFonts w:ascii="Courier New" w:hAnsi="Courier New" w:cs="Courier New"/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66FD7B6B" wp14:editId="7B66EE5D">
            <wp:extent cx="4037193" cy="17811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79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CREATE TABLE Event (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eventID INT,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eventName VARCHAR(30)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eventDate DATE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eventPropPresentationDate DATE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eventPropClientApproval DATE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eventCostToClient INT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eventDuration INT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clientID INT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evPlannerName VARCHAR(50)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landID int NOT NULL,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CONSTRAINT pk1 PRIMARY KEY(eventID),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CONSTRAINT fk1 FOREIGN KEY(clientID) REFERENCES Client(clientID),</w:t>
      </w:r>
    </w:p>
    <w:p w:rsidR="00BC5FA6" w:rsidRPr="00C968FA" w:rsidRDefault="00BC5FA6" w:rsidP="00BC5FA6">
      <w:pPr>
        <w:rPr>
          <w:rFonts w:cstheme="minorHAnsi"/>
        </w:rPr>
      </w:pPr>
      <w:r w:rsidRPr="00C968FA">
        <w:rPr>
          <w:rFonts w:cstheme="minorHAnsi"/>
        </w:rPr>
        <w:t>CONSTRAINT fk2 FOREIGN KEY(evPlannerName) REFERENCES EventPlanner(evPlannerName),</w:t>
      </w:r>
    </w:p>
    <w:p w:rsidR="005D7B88" w:rsidRDefault="00BC5FA6" w:rsidP="00CD08F5">
      <w:pPr>
        <w:rPr>
          <w:rFonts w:cstheme="minorHAnsi"/>
        </w:rPr>
      </w:pPr>
      <w:r w:rsidRPr="00C968FA">
        <w:rPr>
          <w:rFonts w:cstheme="minorHAnsi"/>
        </w:rPr>
        <w:t>CONSTRAINT fk3 FOREIGN KEY(landID) REFERENCES LandOwner(landID) );</w:t>
      </w:r>
    </w:p>
    <w:p w:rsidR="005D7B88" w:rsidRDefault="005D7B88" w:rsidP="00CD08F5">
      <w:pPr>
        <w:rPr>
          <w:rFonts w:cstheme="minorHAnsi"/>
        </w:rPr>
      </w:pPr>
    </w:p>
    <w:p w:rsidR="00CD08F5" w:rsidRPr="00C968FA" w:rsidRDefault="005D7B88" w:rsidP="00CD08F5">
      <w:pPr>
        <w:rPr>
          <w:rFonts w:cstheme="minorHAnsi"/>
        </w:rPr>
      </w:pPr>
      <w:r w:rsidRPr="00C968FA">
        <w:rPr>
          <w:rFonts w:cstheme="minorHAnsi"/>
          <w:noProof/>
          <w:lang w:eastAsia="en-GB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222250</wp:posOffset>
            </wp:positionV>
            <wp:extent cx="5486400" cy="21621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D02" w:rsidRPr="00C968FA">
        <w:rPr>
          <w:rFonts w:cstheme="minorHAnsi"/>
        </w:rPr>
        <w:t>describe Event;</w:t>
      </w:r>
    </w:p>
    <w:p w:rsidR="00180E57" w:rsidRDefault="00180E57" w:rsidP="00CD08F5"/>
    <w:p w:rsidR="00582529" w:rsidRDefault="00582529" w:rsidP="00CD08F5"/>
    <w:p w:rsidR="00582529" w:rsidRDefault="00582529" w:rsidP="00CD08F5"/>
    <w:p w:rsidR="00582529" w:rsidRDefault="00582529" w:rsidP="00CD08F5"/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(1, 'Brian', '2017-01-04', '2016-10-01', '2016-12-10', 649, 4, 1, '</w:t>
      </w:r>
      <w:r>
        <w:rPr>
          <w:rFonts w:asciiTheme="minorHAnsi" w:hAnsiTheme="minorHAnsi" w:cstheme="minorHAnsi"/>
          <w:color w:val="000000"/>
        </w:rPr>
        <w:t>Amy</w:t>
      </w:r>
      <w:r w:rsidRPr="00180E57">
        <w:rPr>
          <w:rFonts w:asciiTheme="minorHAnsi" w:hAnsiTheme="minorHAnsi" w:cstheme="minorHAnsi"/>
          <w:color w:val="000000"/>
        </w:rPr>
        <w:t>', 1);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(2, 'Justin', '2017-01-10', '2016-09-10', '2016-07-16', 262, 3, 2, '</w:t>
      </w:r>
      <w:r>
        <w:rPr>
          <w:rFonts w:asciiTheme="minorHAnsi" w:hAnsiTheme="minorHAnsi" w:cstheme="minorHAnsi"/>
          <w:color w:val="000000"/>
        </w:rPr>
        <w:t>Billy</w:t>
      </w:r>
      <w:r w:rsidRPr="00180E57">
        <w:rPr>
          <w:rFonts w:asciiTheme="minorHAnsi" w:hAnsiTheme="minorHAnsi" w:cstheme="minorHAnsi"/>
          <w:color w:val="000000"/>
        </w:rPr>
        <w:t>', 2);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(3, 'Melissa', '2016-11-30', '2016-11-04', '2016-09-10', 230, 3, 3, '</w:t>
      </w:r>
      <w:r>
        <w:rPr>
          <w:rFonts w:asciiTheme="minorHAnsi" w:hAnsiTheme="minorHAnsi" w:cstheme="minorHAnsi"/>
          <w:color w:val="000000"/>
        </w:rPr>
        <w:t>Bruce</w:t>
      </w:r>
      <w:r w:rsidRPr="00180E57">
        <w:rPr>
          <w:rFonts w:asciiTheme="minorHAnsi" w:hAnsiTheme="minorHAnsi" w:cstheme="minorHAnsi"/>
          <w:color w:val="000000"/>
        </w:rPr>
        <w:t>', 3);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(4, 'Juan', '2016-10-10', '2016-08-</w:t>
      </w:r>
      <w:r>
        <w:rPr>
          <w:rFonts w:asciiTheme="minorHAnsi" w:hAnsiTheme="minorHAnsi" w:cstheme="minorHAnsi"/>
          <w:color w:val="000000"/>
        </w:rPr>
        <w:t>08', '2017-03-21', 757, 2, 4, 'David</w:t>
      </w:r>
      <w:r w:rsidRPr="00180E57">
        <w:rPr>
          <w:rFonts w:asciiTheme="minorHAnsi" w:hAnsiTheme="minorHAnsi" w:cstheme="minorHAnsi"/>
          <w:color w:val="000000"/>
        </w:rPr>
        <w:t>', 4);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(5, 'Amy', '2016-09-24', '2016-10-23', '2017-01-08', 420, 1, 5, '</w:t>
      </w:r>
      <w:r>
        <w:rPr>
          <w:rFonts w:asciiTheme="minorHAnsi" w:hAnsiTheme="minorHAnsi" w:cstheme="minorHAnsi"/>
          <w:color w:val="000000"/>
        </w:rPr>
        <w:t>Howard</w:t>
      </w:r>
      <w:r w:rsidRPr="00180E57">
        <w:rPr>
          <w:rFonts w:asciiTheme="minorHAnsi" w:hAnsiTheme="minorHAnsi" w:cstheme="minorHAnsi"/>
          <w:color w:val="000000"/>
        </w:rPr>
        <w:t>', 5);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(6, 'Martha', '2016-10-20', '2016-10-14', '2016-09-08', 958, 1, 6, '</w:t>
      </w:r>
      <w:r>
        <w:rPr>
          <w:rFonts w:asciiTheme="minorHAnsi" w:hAnsiTheme="minorHAnsi" w:cstheme="minorHAnsi"/>
          <w:color w:val="000000"/>
        </w:rPr>
        <w:t>Jean</w:t>
      </w:r>
      <w:r w:rsidRPr="00180E57">
        <w:rPr>
          <w:rFonts w:asciiTheme="minorHAnsi" w:hAnsiTheme="minorHAnsi" w:cstheme="minorHAnsi"/>
          <w:color w:val="000000"/>
        </w:rPr>
        <w:t>', 6);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(7, 'Brandon', '2016-12-22', '2016-11-02', '2016-08-20', 370, 2, 7, '</w:t>
      </w:r>
      <w:r>
        <w:rPr>
          <w:rFonts w:asciiTheme="minorHAnsi" w:hAnsiTheme="minorHAnsi" w:cstheme="minorHAnsi"/>
          <w:color w:val="000000"/>
        </w:rPr>
        <w:t>Jeremy</w:t>
      </w:r>
      <w:r w:rsidRPr="00180E57">
        <w:rPr>
          <w:rFonts w:asciiTheme="minorHAnsi" w:hAnsiTheme="minorHAnsi" w:cstheme="minorHAnsi"/>
          <w:color w:val="000000"/>
        </w:rPr>
        <w:t>', 7);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(8, 'Jennifer', '2016-05-19', '2016-06-03', '2016-07-14', 380, 4, 8, '</w:t>
      </w:r>
      <w:r>
        <w:rPr>
          <w:rFonts w:asciiTheme="minorHAnsi" w:hAnsiTheme="minorHAnsi" w:cstheme="minorHAnsi"/>
          <w:color w:val="000000"/>
        </w:rPr>
        <w:t>Joshua</w:t>
      </w:r>
      <w:r w:rsidRPr="00180E57">
        <w:rPr>
          <w:rFonts w:asciiTheme="minorHAnsi" w:hAnsiTheme="minorHAnsi" w:cstheme="minorHAnsi"/>
          <w:color w:val="000000"/>
        </w:rPr>
        <w:t>', 8);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(9, 'Walter', '2017-01-06', '2016-08-07', '2016-10-29', 976, 5, 9, '</w:t>
      </w:r>
      <w:r>
        <w:rPr>
          <w:rFonts w:asciiTheme="minorHAnsi" w:hAnsiTheme="minorHAnsi" w:cstheme="minorHAnsi"/>
          <w:color w:val="000000"/>
        </w:rPr>
        <w:t>Linda</w:t>
      </w:r>
      <w:r w:rsidRPr="00180E57">
        <w:rPr>
          <w:rFonts w:asciiTheme="minorHAnsi" w:hAnsiTheme="minorHAnsi" w:cstheme="minorHAnsi"/>
          <w:color w:val="000000"/>
        </w:rPr>
        <w:t>', 9);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  <w:r w:rsidRPr="00180E57">
        <w:rPr>
          <w:rFonts w:asciiTheme="minorHAnsi" w:hAnsiTheme="minorHAnsi" w:cstheme="minorHAnsi"/>
          <w:color w:val="000000"/>
        </w:rPr>
        <w:t>insert into Event (eventID, eventName, eventDate, eventPropPresentationDate, eventPropClientApproval, eventCostToClient, eventDuration, clientID, evPlannerName, landID) values (10, 'Emily', '2016-10-08', '2016-10-25', '2016-09-11', 230, 2, 10, '</w:t>
      </w:r>
      <w:r>
        <w:rPr>
          <w:rFonts w:asciiTheme="minorHAnsi" w:hAnsiTheme="minorHAnsi" w:cstheme="minorHAnsi"/>
          <w:color w:val="000000"/>
        </w:rPr>
        <w:t>Walter</w:t>
      </w:r>
      <w:r w:rsidRPr="00180E57">
        <w:rPr>
          <w:rFonts w:asciiTheme="minorHAnsi" w:hAnsiTheme="minorHAnsi" w:cstheme="minorHAnsi"/>
          <w:color w:val="000000"/>
        </w:rPr>
        <w:t>', 10);</w:t>
      </w: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180E57" w:rsidRPr="00180E57" w:rsidRDefault="00180E57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372058" w:rsidP="00180E57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-485775</wp:posOffset>
            </wp:positionH>
            <wp:positionV relativeFrom="paragraph">
              <wp:posOffset>257175</wp:posOffset>
            </wp:positionV>
            <wp:extent cx="6904355" cy="451485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180E57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582529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Default="00582529" w:rsidP="00582529">
      <w:pPr>
        <w:pStyle w:val="HTMLPreformatted"/>
        <w:rPr>
          <w:rFonts w:asciiTheme="minorHAnsi" w:hAnsiTheme="minorHAnsi" w:cstheme="minorHAnsi"/>
          <w:color w:val="000000"/>
        </w:rPr>
      </w:pPr>
    </w:p>
    <w:p w:rsidR="00582529" w:rsidRPr="00372058" w:rsidRDefault="00150D7E" w:rsidP="00372058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select* from Event;</w:t>
      </w:r>
    </w:p>
    <w:p w:rsidR="00582529" w:rsidRDefault="00372058">
      <w:pPr>
        <w:rPr>
          <w:rFonts w:eastAsia="Times New Roman" w:cstheme="minorHAnsi"/>
          <w:color w:val="000000"/>
          <w:sz w:val="20"/>
          <w:szCs w:val="20"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358775</wp:posOffset>
            </wp:positionV>
            <wp:extent cx="6238875" cy="201930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2529" w:rsidRDefault="00582529">
      <w:pPr>
        <w:rPr>
          <w:rFonts w:eastAsia="Times New Roman" w:cstheme="minorHAnsi"/>
          <w:color w:val="000000"/>
          <w:sz w:val="20"/>
          <w:szCs w:val="20"/>
          <w:lang w:eastAsia="en-GB"/>
        </w:rPr>
      </w:pPr>
    </w:p>
    <w:p w:rsidR="00582529" w:rsidRDefault="00582529">
      <w:pPr>
        <w:rPr>
          <w:rFonts w:eastAsia="Times New Roman" w:cstheme="minorHAnsi"/>
          <w:color w:val="000000"/>
          <w:sz w:val="20"/>
          <w:szCs w:val="20"/>
          <w:lang w:eastAsia="en-GB"/>
        </w:rPr>
      </w:pPr>
    </w:p>
    <w:p w:rsidR="00CD08F5" w:rsidRPr="009A1C6F" w:rsidRDefault="00150D7E" w:rsidP="009A1C6F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79768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create table LocalAuthorityEvent (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authID int,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eventID int,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authContactName varchar(30) not null,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authContactPhone varchar(15) not null,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constraint fk4 foreign key(authID) references LocalAuthority(authID),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constraint fk5 foreign key(eventID) references Event(eventID),</w:t>
      </w:r>
    </w:p>
    <w:p w:rsidR="00CD08F5" w:rsidRPr="00CD08F5" w:rsidRDefault="00CD08F5" w:rsidP="00CD08F5">
      <w:pPr>
        <w:jc w:val="both"/>
        <w:rPr>
          <w:rFonts w:cstheme="minorHAnsi"/>
        </w:rPr>
      </w:pPr>
      <w:r w:rsidRPr="00CD08F5">
        <w:rPr>
          <w:rFonts w:cstheme="minorHAnsi"/>
        </w:rPr>
        <w:t>constraint pk1 primary key(authID,eventID) );</w:t>
      </w:r>
    </w:p>
    <w:p w:rsidR="00CD08F5" w:rsidRDefault="00CD08F5" w:rsidP="0088522B"/>
    <w:p w:rsidR="00CD08F5" w:rsidRDefault="00CD08F5" w:rsidP="0088522B">
      <w:r>
        <w:t>describe LocalAuthorityEvent;</w:t>
      </w:r>
    </w:p>
    <w:p w:rsidR="00CD08F5" w:rsidRDefault="00C968FA" w:rsidP="0088522B"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232410</wp:posOffset>
            </wp:positionV>
            <wp:extent cx="5410200" cy="21145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08F5" w:rsidRDefault="00CD08F5" w:rsidP="0088522B"/>
    <w:p w:rsidR="00CD08F5" w:rsidRDefault="00CD08F5" w:rsidP="0088522B"/>
    <w:p w:rsidR="00CD08F5" w:rsidRDefault="00CD08F5" w:rsidP="0088522B"/>
    <w:p w:rsidR="00CD08F5" w:rsidRDefault="00CD08F5" w:rsidP="0088522B"/>
    <w:p w:rsidR="00CD08F5" w:rsidRDefault="00CD08F5" w:rsidP="0088522B"/>
    <w:p w:rsidR="005F1F2E" w:rsidRDefault="005F1F2E" w:rsidP="0088522B"/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9A1C6F" w:rsidRDefault="009A1C6F" w:rsidP="009A1C6F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(1, 1, '</w:t>
      </w:r>
      <w:r w:rsidR="00411DF0" w:rsidRPr="00411DF0">
        <w:rPr>
          <w:rFonts w:asciiTheme="minorHAnsi" w:hAnsiTheme="minorHAnsi" w:cstheme="minorHAnsi"/>
          <w:color w:val="000000"/>
        </w:rPr>
        <w:t>Christina</w:t>
      </w:r>
      <w:r w:rsidRPr="00411DF0">
        <w:rPr>
          <w:rFonts w:asciiTheme="minorHAnsi" w:hAnsiTheme="minorHAnsi" w:cstheme="minorHAnsi"/>
          <w:color w:val="000000"/>
        </w:rPr>
        <w:t>', '86-(400)352-7765')</w:t>
      </w:r>
      <w:r w:rsidR="00411DF0">
        <w:rPr>
          <w:rFonts w:asciiTheme="minorHAnsi" w:hAnsiTheme="minorHAnsi" w:cstheme="minorHAnsi"/>
          <w:color w:val="000000"/>
        </w:rPr>
        <w:t>;</w:t>
      </w:r>
    </w:p>
    <w:p w:rsidR="00411DF0" w:rsidRPr="009A1C6F" w:rsidRDefault="00411DF0" w:rsidP="009A1C6F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(2, 2, '</w:t>
      </w:r>
      <w:r>
        <w:rPr>
          <w:rFonts w:asciiTheme="minorHAnsi" w:hAnsiTheme="minorHAnsi" w:cstheme="minorHAnsi"/>
          <w:color w:val="000000"/>
        </w:rPr>
        <w:t>Kimberly</w:t>
      </w:r>
      <w:r w:rsidRPr="00411DF0">
        <w:rPr>
          <w:rFonts w:asciiTheme="minorHAnsi" w:hAnsiTheme="minorHAnsi" w:cstheme="minorHAnsi"/>
          <w:color w:val="000000"/>
        </w:rPr>
        <w:t>', '64-(110)674-3165');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(3, 3, '</w:t>
      </w:r>
      <w:r>
        <w:rPr>
          <w:rFonts w:asciiTheme="minorHAnsi" w:hAnsiTheme="minorHAnsi" w:cstheme="minorHAnsi"/>
          <w:color w:val="000000"/>
        </w:rPr>
        <w:t>Betty</w:t>
      </w:r>
      <w:r w:rsidRPr="00411DF0">
        <w:rPr>
          <w:rFonts w:asciiTheme="minorHAnsi" w:hAnsiTheme="minorHAnsi" w:cstheme="minorHAnsi"/>
          <w:color w:val="000000"/>
        </w:rPr>
        <w:t>', '52-(572)995-5314');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(4, 4, '</w:t>
      </w:r>
      <w:r>
        <w:rPr>
          <w:rFonts w:asciiTheme="minorHAnsi" w:hAnsiTheme="minorHAnsi" w:cstheme="minorHAnsi"/>
          <w:color w:val="000000"/>
        </w:rPr>
        <w:t>Justin</w:t>
      </w:r>
      <w:r w:rsidRPr="00411DF0">
        <w:rPr>
          <w:rFonts w:asciiTheme="minorHAnsi" w:hAnsiTheme="minorHAnsi" w:cstheme="minorHAnsi"/>
          <w:color w:val="000000"/>
        </w:rPr>
        <w:t>', '51-(838)244-4853');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(5, 5, '</w:t>
      </w:r>
      <w:r>
        <w:rPr>
          <w:rFonts w:asciiTheme="minorHAnsi" w:hAnsiTheme="minorHAnsi" w:cstheme="minorHAnsi"/>
          <w:color w:val="000000"/>
        </w:rPr>
        <w:t>Nicholas</w:t>
      </w:r>
      <w:r w:rsidRPr="00411DF0">
        <w:rPr>
          <w:rFonts w:asciiTheme="minorHAnsi" w:hAnsiTheme="minorHAnsi" w:cstheme="minorHAnsi"/>
          <w:color w:val="000000"/>
        </w:rPr>
        <w:t>', '1-(720)915-9837');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(6, 6, '</w:t>
      </w:r>
      <w:r>
        <w:rPr>
          <w:rFonts w:asciiTheme="minorHAnsi" w:hAnsiTheme="minorHAnsi" w:cstheme="minorHAnsi"/>
          <w:color w:val="000000"/>
        </w:rPr>
        <w:t>Albert</w:t>
      </w:r>
      <w:r w:rsidRPr="00411DF0">
        <w:rPr>
          <w:rFonts w:asciiTheme="minorHAnsi" w:hAnsiTheme="minorHAnsi" w:cstheme="minorHAnsi"/>
          <w:color w:val="000000"/>
        </w:rPr>
        <w:t>', '62-(747)699-8640');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(7, 7, '</w:t>
      </w:r>
      <w:r>
        <w:rPr>
          <w:rFonts w:asciiTheme="minorHAnsi" w:hAnsiTheme="minorHAnsi" w:cstheme="minorHAnsi"/>
          <w:color w:val="000000"/>
        </w:rPr>
        <w:t>Dennis</w:t>
      </w:r>
      <w:r w:rsidRPr="00411DF0">
        <w:rPr>
          <w:rFonts w:asciiTheme="minorHAnsi" w:hAnsiTheme="minorHAnsi" w:cstheme="minorHAnsi"/>
          <w:color w:val="000000"/>
        </w:rPr>
        <w:t>', '242-(771)497-6881');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(8, 8, '</w:t>
      </w:r>
      <w:r>
        <w:rPr>
          <w:rFonts w:asciiTheme="minorHAnsi" w:hAnsiTheme="minorHAnsi" w:cstheme="minorHAnsi"/>
          <w:color w:val="000000"/>
        </w:rPr>
        <w:t>Gary</w:t>
      </w:r>
      <w:r w:rsidRPr="00411DF0">
        <w:rPr>
          <w:rFonts w:asciiTheme="minorHAnsi" w:hAnsiTheme="minorHAnsi" w:cstheme="minorHAnsi"/>
          <w:color w:val="000000"/>
        </w:rPr>
        <w:t>', '86-(699)399-8945');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(9, 9, '</w:t>
      </w:r>
      <w:r>
        <w:rPr>
          <w:rFonts w:asciiTheme="minorHAnsi" w:hAnsiTheme="minorHAnsi" w:cstheme="minorHAnsi"/>
          <w:color w:val="000000"/>
        </w:rPr>
        <w:t>Earl</w:t>
      </w:r>
      <w:r w:rsidRPr="00411DF0">
        <w:rPr>
          <w:rFonts w:asciiTheme="minorHAnsi" w:hAnsiTheme="minorHAnsi" w:cstheme="minorHAnsi"/>
          <w:color w:val="000000"/>
        </w:rPr>
        <w:t>', '63-(549)823-7995');</w:t>
      </w:r>
    </w:p>
    <w:p w:rsidR="00411DF0" w:rsidRP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411DF0" w:rsidRDefault="00411DF0" w:rsidP="00411DF0">
      <w:pPr>
        <w:pStyle w:val="HTMLPreformatted"/>
        <w:rPr>
          <w:rFonts w:asciiTheme="minorHAnsi" w:hAnsiTheme="minorHAnsi" w:cstheme="minorHAnsi"/>
          <w:color w:val="000000"/>
        </w:rPr>
      </w:pPr>
      <w:r w:rsidRPr="00411DF0">
        <w:rPr>
          <w:rFonts w:asciiTheme="minorHAnsi" w:hAnsiTheme="minorHAnsi" w:cstheme="minorHAnsi"/>
          <w:color w:val="000000"/>
        </w:rPr>
        <w:t>insert into LocalAuthorityEvent (authID, eventID, authContactName, authContactPhone) values (10, 10, '</w:t>
      </w:r>
      <w:r>
        <w:rPr>
          <w:rFonts w:asciiTheme="minorHAnsi" w:hAnsiTheme="minorHAnsi" w:cstheme="minorHAnsi"/>
          <w:color w:val="000000"/>
        </w:rPr>
        <w:t>Kelly</w:t>
      </w:r>
      <w:r w:rsidRPr="00411DF0">
        <w:rPr>
          <w:rFonts w:asciiTheme="minorHAnsi" w:hAnsiTheme="minorHAnsi" w:cstheme="minorHAnsi"/>
          <w:color w:val="000000"/>
        </w:rPr>
        <w:t>', '86-(815)710-2569');</w:t>
      </w: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731510" cy="43815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083"/>
                    <a:stretch/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660400</wp:posOffset>
            </wp:positionV>
            <wp:extent cx="5731510" cy="367665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0E053C" w:rsidRDefault="00912AD3" w:rsidP="00411DF0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select* from LocalAuthorutyEvent;</w:t>
      </w:r>
    </w:p>
    <w:p w:rsidR="00224FC9" w:rsidRDefault="00224FC9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912AD3" w:rsidRDefault="00912AD3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912AD3" w:rsidRDefault="00912AD3" w:rsidP="00411DF0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1A8654B" wp14:editId="6013C0D5">
            <wp:extent cx="4686300" cy="3114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0E053C" w:rsidRDefault="000E053C" w:rsidP="00411DF0">
      <w:pPr>
        <w:pStyle w:val="HTMLPreformatted"/>
        <w:rPr>
          <w:rFonts w:asciiTheme="minorHAnsi" w:hAnsiTheme="minorHAnsi" w:cstheme="minorHAnsi"/>
          <w:color w:val="000000"/>
        </w:rPr>
      </w:pPr>
    </w:p>
    <w:p w:rsidR="00CD08F5" w:rsidRDefault="002C3A48" w:rsidP="0088522B">
      <w:r>
        <w:rPr>
          <w:noProof/>
          <w:lang w:eastAsia="en-GB"/>
        </w:rPr>
        <w:drawing>
          <wp:inline distT="0" distB="0" distL="0" distR="0" wp14:anchorId="0B8BAD26" wp14:editId="65B69BB0">
            <wp:extent cx="5731510" cy="1907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48" w:rsidRDefault="002C3A48" w:rsidP="0088522B"/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create table Register (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partID int,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eventID int,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regDate date not null,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regDatePaid date not null,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constraint pk2 primary key(partID, eventID),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constraint fk6 foreign key(partID) references Participant(partID),</w:t>
      </w:r>
    </w:p>
    <w:p w:rsidR="002C3A48" w:rsidRPr="002C3A48" w:rsidRDefault="002C3A48" w:rsidP="002C3A48">
      <w:pPr>
        <w:jc w:val="both"/>
        <w:rPr>
          <w:rFonts w:cstheme="minorHAnsi"/>
        </w:rPr>
      </w:pPr>
      <w:r w:rsidRPr="002C3A48">
        <w:rPr>
          <w:rFonts w:cstheme="minorHAnsi"/>
        </w:rPr>
        <w:t>constraint fk7 foreign key(eventID) references Event(eventID) );</w:t>
      </w:r>
    </w:p>
    <w:p w:rsidR="002C3A48" w:rsidRDefault="002C3A48" w:rsidP="0088522B"/>
    <w:p w:rsidR="002C3A48" w:rsidRDefault="002C3A48" w:rsidP="0088522B">
      <w:r>
        <w:t>describe Register;</w:t>
      </w:r>
    </w:p>
    <w:p w:rsidR="002C3A48" w:rsidRDefault="002C3A48" w:rsidP="0088522B"/>
    <w:p w:rsidR="00C462E1" w:rsidRDefault="00C462E1" w:rsidP="0088522B"/>
    <w:p w:rsidR="00C462E1" w:rsidRDefault="00C462E1" w:rsidP="0088522B"/>
    <w:p w:rsidR="002C3A48" w:rsidRDefault="002C3A48" w:rsidP="0088522B"/>
    <w:p w:rsidR="00C462E1" w:rsidRDefault="00C462E1" w:rsidP="0088522B"/>
    <w:p w:rsidR="00C462E1" w:rsidRDefault="008E5CFD" w:rsidP="0088522B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-1541780</wp:posOffset>
            </wp:positionV>
            <wp:extent cx="5067300" cy="21431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2E1" w:rsidRDefault="00C462E1" w:rsidP="0088522B"/>
    <w:p w:rsidR="00C462E1" w:rsidRDefault="00C462E1" w:rsidP="0088522B"/>
    <w:p w:rsidR="00C462E1" w:rsidRDefault="00C462E1" w:rsidP="0088522B"/>
    <w:p w:rsidR="00C462E1" w:rsidRDefault="00C462E1" w:rsidP="0088522B"/>
    <w:p w:rsidR="00C462E1" w:rsidRDefault="00C462E1" w:rsidP="0088522B"/>
    <w:p w:rsidR="00C462E1" w:rsidRDefault="00C462E1" w:rsidP="0088522B"/>
    <w:p w:rsidR="00870411" w:rsidRDefault="00870411" w:rsidP="0088522B"/>
    <w:p w:rsidR="00A92849" w:rsidRDefault="00A92849" w:rsidP="0088522B"/>
    <w:p w:rsidR="00A92849" w:rsidRDefault="00A92849" w:rsidP="0088522B"/>
    <w:p w:rsidR="00A92849" w:rsidRDefault="00A92849" w:rsidP="0088522B"/>
    <w:p w:rsidR="00A92849" w:rsidRDefault="00A92849" w:rsidP="0088522B"/>
    <w:p w:rsidR="00A92849" w:rsidRDefault="00A92849" w:rsidP="0088522B"/>
    <w:p w:rsidR="00A92849" w:rsidRDefault="00A92849" w:rsidP="0088522B"/>
    <w:p w:rsidR="00A92849" w:rsidRDefault="00A92849" w:rsidP="0088522B"/>
    <w:p w:rsidR="00A92849" w:rsidRDefault="00A92849" w:rsidP="0088522B"/>
    <w:p w:rsidR="00870411" w:rsidRDefault="00870411" w:rsidP="0088522B"/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(1, 1, '2016-06-19', '2017-02-12');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(2, 2, '2016-09-16', '2017-03-07');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(3, 3, '2016-05-21', '2016-07-13');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(4, 4, '2016-11-19', '2016-04-23');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(5, 5, '2016-03-31', '2016-11-01');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(6, 6, '2016-08-04', '2016-11-12');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(7, 7, '2017-03-23', '2016-08-22');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(8, 8, '2017-01-11', '2016-12-21');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(9, 9, '2016-05-23', '2016-09-07');</w:t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 w:rsidRPr="002234E3">
        <w:rPr>
          <w:rFonts w:asciiTheme="minorHAnsi" w:hAnsiTheme="minorHAnsi" w:cstheme="minorHAnsi"/>
          <w:color w:val="000000"/>
        </w:rPr>
        <w:t>insert into Register (partID, eventID, regDate, regDatePaid) values (10, 10, '2016-07-25', '2016-11-28');</w:t>
      </w: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72C0A862" wp14:editId="2C814CE2">
            <wp:extent cx="5731510" cy="394335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A92849" w:rsidRDefault="00A92849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select* from Register;</w:t>
      </w: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  <w:r>
        <w:rPr>
          <w:noProof/>
        </w:rPr>
        <w:drawing>
          <wp:inline distT="0" distB="0" distL="0" distR="0" wp14:anchorId="55540660" wp14:editId="6C24933D">
            <wp:extent cx="4295775" cy="3114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4E3" w:rsidRPr="002234E3" w:rsidRDefault="002234E3" w:rsidP="002234E3">
      <w:pPr>
        <w:pStyle w:val="HTMLPreformatted"/>
        <w:rPr>
          <w:rFonts w:asciiTheme="minorHAnsi" w:hAnsiTheme="minorHAnsi" w:cstheme="minorHAnsi"/>
          <w:color w:val="000000"/>
        </w:rPr>
      </w:pPr>
    </w:p>
    <w:p w:rsidR="00C00CC2" w:rsidRDefault="00C00CC2" w:rsidP="00C462E1">
      <w:pPr>
        <w:jc w:val="both"/>
        <w:rPr>
          <w:rFonts w:cstheme="minorHAnsi"/>
        </w:rPr>
      </w:pPr>
    </w:p>
    <w:p w:rsidR="00C462E1" w:rsidRDefault="00C462E1" w:rsidP="00C462E1">
      <w:pPr>
        <w:jc w:val="both"/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1636395"/>
            <wp:effectExtent l="0" t="0" r="254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>create table EventSupplier (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 xml:space="preserve">supplierID int, 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 xml:space="preserve">eventID int, 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>evSuppCost decimal(10,2) not null,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>constraint pk3 primary key (supplierID, eventID),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>constraint fk8 foreign key (supplierID) references Supplier(supplierID),</w:t>
      </w:r>
    </w:p>
    <w:p w:rsidR="00C462E1" w:rsidRPr="00C462E1" w:rsidRDefault="00C462E1" w:rsidP="00C462E1">
      <w:pPr>
        <w:jc w:val="both"/>
        <w:rPr>
          <w:rFonts w:cstheme="minorHAnsi"/>
        </w:rPr>
      </w:pPr>
      <w:r w:rsidRPr="00C462E1">
        <w:rPr>
          <w:rFonts w:cstheme="minorHAnsi"/>
        </w:rPr>
        <w:t>constraint fk9 foreign key (eventID) references Event(eventID) );</w:t>
      </w:r>
    </w:p>
    <w:p w:rsidR="00C462E1" w:rsidRDefault="00C462E1" w:rsidP="0088522B">
      <w:pPr>
        <w:rPr>
          <w:rFonts w:cstheme="minorHAnsi"/>
        </w:rPr>
      </w:pPr>
    </w:p>
    <w:p w:rsidR="00C462E1" w:rsidRDefault="00C462E1" w:rsidP="0088522B">
      <w:pPr>
        <w:rPr>
          <w:rFonts w:cstheme="minorHAnsi"/>
        </w:rPr>
      </w:pPr>
      <w:r>
        <w:rPr>
          <w:rFonts w:cstheme="minorHAnsi"/>
        </w:rPr>
        <w:t>describe EventSupplier;</w:t>
      </w: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5286375" cy="1962150"/>
            <wp:effectExtent l="0" t="0" r="9525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C462E1" w:rsidRDefault="00C462E1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BE7324" w:rsidRDefault="00BE7324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(1, 1, 447.56);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(2, 2, 470.47);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(3, 3, 305.89);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(4, 4, 265.25);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(5, 5, 343.61);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(6, 6, 362.4);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(7, 7, 247.99);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(8, 8, 262.0);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(9, 9, 237.58);</w:t>
      </w: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</w:p>
    <w:p w:rsidR="00BE7324" w:rsidRPr="00BE7324" w:rsidRDefault="00BE7324" w:rsidP="00BE7324">
      <w:pPr>
        <w:pStyle w:val="HTMLPreformatted"/>
        <w:rPr>
          <w:rFonts w:asciiTheme="minorHAnsi" w:hAnsiTheme="minorHAnsi" w:cstheme="minorHAnsi"/>
          <w:color w:val="000000"/>
        </w:rPr>
      </w:pPr>
      <w:r w:rsidRPr="00BE7324">
        <w:rPr>
          <w:rFonts w:asciiTheme="minorHAnsi" w:hAnsiTheme="minorHAnsi" w:cstheme="minorHAnsi"/>
          <w:color w:val="000000"/>
        </w:rPr>
        <w:t>insert into EventSupplier (supplierID, eventID, evSuppCost) values (10, 10, 474.12);</w:t>
      </w:r>
    </w:p>
    <w:p w:rsidR="00BE7324" w:rsidRDefault="00BE7324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</w:p>
    <w:p w:rsidR="00A92849" w:rsidRDefault="00A92849" w:rsidP="0088522B">
      <w:pPr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10200" cy="4257675"/>
            <wp:effectExtent l="0" t="0" r="0" b="952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2849" w:rsidRDefault="00A92849" w:rsidP="0088522B">
      <w:pPr>
        <w:rPr>
          <w:rFonts w:cstheme="minorHAnsi"/>
        </w:rPr>
      </w:pPr>
    </w:p>
    <w:p w:rsidR="00BE7324" w:rsidRDefault="00A92849" w:rsidP="0088522B">
      <w:pPr>
        <w:rPr>
          <w:rFonts w:cstheme="minorHAnsi"/>
        </w:rPr>
      </w:pPr>
      <w:r>
        <w:rPr>
          <w:rFonts w:cstheme="minorHAnsi"/>
        </w:rPr>
        <w:t>s</w:t>
      </w:r>
      <w:r w:rsidR="00BE7324">
        <w:rPr>
          <w:rFonts w:cstheme="minorHAnsi"/>
        </w:rPr>
        <w:t>elect* from EventSupplier;</w:t>
      </w:r>
    </w:p>
    <w:p w:rsidR="00DD4FD1" w:rsidRDefault="00A92849" w:rsidP="0088522B">
      <w:pPr>
        <w:rPr>
          <w:rFonts w:cstheme="minorHAnsi"/>
        </w:rPr>
      </w:pPr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86125" cy="2828925"/>
            <wp:effectExtent l="0" t="0" r="9525" b="952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DD4FD1" w:rsidRDefault="00DD4FD1" w:rsidP="0088522B">
      <w:pPr>
        <w:rPr>
          <w:rFonts w:cstheme="minorHAnsi"/>
        </w:rPr>
      </w:pPr>
    </w:p>
    <w:p w:rsidR="00C21B15" w:rsidRDefault="00C21B15" w:rsidP="0088522B">
      <w:pPr>
        <w:rPr>
          <w:rFonts w:cstheme="minorHAnsi"/>
        </w:rPr>
      </w:pPr>
    </w:p>
    <w:p w:rsidR="00DD4FD1" w:rsidRPr="00F85313" w:rsidRDefault="00DD4FD1" w:rsidP="00DD4FD1">
      <w:pPr>
        <w:jc w:val="center"/>
        <w:rPr>
          <w:b/>
          <w:u w:val="single"/>
        </w:rPr>
      </w:pPr>
      <w:r w:rsidRPr="00F85313">
        <w:rPr>
          <w:b/>
          <w:u w:val="single"/>
        </w:rPr>
        <w:t>Task 6: SQL Queries</w:t>
      </w:r>
    </w:p>
    <w:p w:rsidR="00DD4FD1" w:rsidRDefault="00DD4FD1" w:rsidP="00DD4FD1">
      <w:r>
        <w:t xml:space="preserve">Description </w:t>
      </w:r>
      <w:r w:rsidR="008C14BC">
        <w:t>– if</w:t>
      </w:r>
      <w:r>
        <w:t xml:space="preserve"> the </w:t>
      </w:r>
      <w:r w:rsidR="008C14BC">
        <w:t>company</w:t>
      </w:r>
      <w:r>
        <w:t xml:space="preserve"> wants to know the specific Client city then they will need </w:t>
      </w:r>
      <w:r w:rsidR="008C14BC">
        <w:t>the</w:t>
      </w:r>
      <w:r w:rsidR="00E33789">
        <w:t>ir</w:t>
      </w:r>
      <w:r w:rsidR="008C14BC">
        <w:t xml:space="preserve"> first</w:t>
      </w:r>
      <w:r>
        <w:t xml:space="preserve"> name.</w:t>
      </w:r>
    </w:p>
    <w:p w:rsidR="00DD4FD1" w:rsidRPr="00FA775B" w:rsidRDefault="00DD4FD1" w:rsidP="00DD4FD1">
      <w:r>
        <w:t xml:space="preserve">Algebra - </w:t>
      </w:r>
      <w:r w:rsidRPr="00FA775B">
        <w:rPr>
          <w:rFonts w:ascii="Cambria Math" w:hAnsi="Cambria Math" w:cs="Cambria Math"/>
          <w:color w:val="000000"/>
        </w:rPr>
        <w:t>𝚷</w:t>
      </w:r>
      <w:r w:rsidRPr="00FA775B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clientCity</w:t>
      </w:r>
      <w:r w:rsidRPr="00FA775B">
        <w:rPr>
          <w:rFonts w:cs="Arial"/>
          <w:color w:val="000000"/>
        </w:rPr>
        <w:t xml:space="preserve"> (</w:t>
      </w:r>
      <w:r w:rsidRPr="00FA775B">
        <w:rPr>
          <w:rFonts w:ascii="Cambria Math" w:hAnsi="Cambria Math" w:cs="Cambria Math"/>
          <w:color w:val="000000"/>
        </w:rPr>
        <w:t>𝝈</w:t>
      </w:r>
      <w:r>
        <w:rPr>
          <w:rFonts w:cs="Arial"/>
          <w:color w:val="000000"/>
        </w:rPr>
        <w:t xml:space="preserve"> ClientFName</w:t>
      </w:r>
      <w:r w:rsidRPr="00FA775B">
        <w:rPr>
          <w:rFonts w:cs="Arial"/>
          <w:color w:val="000000"/>
        </w:rPr>
        <w:t>=</w:t>
      </w:r>
      <w:r>
        <w:rPr>
          <w:rFonts w:cs="Arial"/>
          <w:color w:val="000000"/>
        </w:rPr>
        <w:t>Betty (Client</w:t>
      </w:r>
      <w:r w:rsidRPr="00FA775B">
        <w:rPr>
          <w:rFonts w:cs="Arial"/>
          <w:color w:val="000000"/>
        </w:rPr>
        <w:t>))</w:t>
      </w:r>
    </w:p>
    <w:p w:rsidR="00DD4FD1" w:rsidRDefault="00DD4FD1" w:rsidP="00DD4FD1">
      <w:r>
        <w:t xml:space="preserve">SQL – select clientCity </w:t>
      </w:r>
    </w:p>
    <w:p w:rsidR="00DD4FD1" w:rsidRDefault="00DD4FD1" w:rsidP="00DD4FD1">
      <w:r>
        <w:t xml:space="preserve">            from Client</w:t>
      </w:r>
    </w:p>
    <w:p w:rsidR="00DD4FD1" w:rsidRDefault="00DD4FD1" w:rsidP="00DD4FD1">
      <w:r>
        <w:t xml:space="preserve">            where ClientFName=”Betty”;</w:t>
      </w:r>
    </w:p>
    <w:p w:rsidR="00DD4FD1" w:rsidRDefault="00DD4FD1" w:rsidP="00DD4FD1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5AB64FE4" wp14:editId="1F23C30F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2990850" cy="16764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6B25FE" w:rsidRDefault="006B25FE" w:rsidP="006B25FE">
      <w:r>
        <w:t xml:space="preserve">Description – if </w:t>
      </w:r>
      <w:r w:rsidR="008C14BC">
        <w:t>the company wants to know the</w:t>
      </w:r>
      <w:r>
        <w:t xml:space="preserve"> cost of the event then they will need their eventID.</w:t>
      </w:r>
    </w:p>
    <w:p w:rsidR="005A348A" w:rsidRDefault="005A348A" w:rsidP="006B25FE">
      <w:r>
        <w:t xml:space="preserve">Algebra - </w:t>
      </w:r>
      <w:r w:rsidRPr="00FA775B">
        <w:rPr>
          <w:rFonts w:ascii="Cambria Math" w:hAnsi="Cambria Math" w:cs="Cambria Math"/>
          <w:color w:val="000000"/>
        </w:rPr>
        <w:t>𝚷</w:t>
      </w:r>
      <w:r w:rsidRPr="00FA775B">
        <w:rPr>
          <w:rFonts w:cs="Arial"/>
          <w:color w:val="000000"/>
        </w:rPr>
        <w:t xml:space="preserve"> </w:t>
      </w:r>
      <w:r>
        <w:rPr>
          <w:rFonts w:cs="Arial"/>
          <w:color w:val="000000"/>
        </w:rPr>
        <w:t>clientCity</w:t>
      </w:r>
      <w:r w:rsidRPr="00FA775B">
        <w:rPr>
          <w:rFonts w:cs="Arial"/>
          <w:color w:val="000000"/>
        </w:rPr>
        <w:t xml:space="preserve"> (</w:t>
      </w:r>
      <w:r w:rsidRPr="00FA775B">
        <w:rPr>
          <w:rFonts w:ascii="Cambria Math" w:hAnsi="Cambria Math" w:cs="Cambria Math"/>
          <w:color w:val="000000"/>
        </w:rPr>
        <w:t>𝝈</w:t>
      </w:r>
      <w:r>
        <w:rPr>
          <w:rFonts w:cs="Arial"/>
          <w:color w:val="000000"/>
        </w:rPr>
        <w:t xml:space="preserve"> ClientFName</w:t>
      </w:r>
      <w:r w:rsidRPr="00FA775B">
        <w:rPr>
          <w:rFonts w:cs="Arial"/>
          <w:color w:val="000000"/>
        </w:rPr>
        <w:t>=</w:t>
      </w:r>
      <w:r>
        <w:rPr>
          <w:rFonts w:cs="Arial"/>
          <w:color w:val="000000"/>
        </w:rPr>
        <w:t>Betty (Client</w:t>
      </w:r>
      <w:r w:rsidRPr="00FA775B">
        <w:rPr>
          <w:rFonts w:cs="Arial"/>
          <w:color w:val="000000"/>
        </w:rPr>
        <w:t>))</w:t>
      </w:r>
    </w:p>
    <w:p w:rsidR="006B25FE" w:rsidRDefault="006B25FE" w:rsidP="006B25FE">
      <w:r>
        <w:t>SQL – select eventID, eventCostToClient</w:t>
      </w:r>
    </w:p>
    <w:p w:rsidR="006B25FE" w:rsidRDefault="006B25FE" w:rsidP="006B25FE">
      <w:r>
        <w:t xml:space="preserve">            from Event</w:t>
      </w:r>
    </w:p>
    <w:p w:rsidR="006B25FE" w:rsidRDefault="006B25FE" w:rsidP="006B25FE">
      <w:r>
        <w:t xml:space="preserve">            order by eventCostToClient desc;</w:t>
      </w:r>
    </w:p>
    <w:p w:rsidR="006B25FE" w:rsidRDefault="006B25FE" w:rsidP="006B25FE">
      <w:r>
        <w:rPr>
          <w:noProof/>
          <w:lang w:eastAsia="en-GB"/>
        </w:rPr>
        <w:drawing>
          <wp:anchor distT="0" distB="0" distL="114300" distR="114300" simplePos="0" relativeHeight="251705344" behindDoc="0" locked="0" layoutInCell="1" allowOverlap="1" wp14:anchorId="512093AA" wp14:editId="69CDCB4E">
            <wp:simplePos x="0" y="0"/>
            <wp:positionH relativeFrom="margin">
              <wp:align>left</wp:align>
            </wp:positionH>
            <wp:positionV relativeFrom="paragraph">
              <wp:posOffset>-14605</wp:posOffset>
            </wp:positionV>
            <wp:extent cx="3257550" cy="31623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DD4FD1" w:rsidRDefault="00DD4FD1" w:rsidP="00DD4FD1"/>
    <w:p w:rsidR="006B25FE" w:rsidRDefault="006B25FE" w:rsidP="00DD4FD1"/>
    <w:p w:rsidR="006B25FE" w:rsidRDefault="006B25FE" w:rsidP="00DD4FD1"/>
    <w:p w:rsidR="00E33789" w:rsidRDefault="00E33789" w:rsidP="00DD4FD1"/>
    <w:p w:rsidR="008D0518" w:rsidRDefault="008D0518" w:rsidP="008D0518">
      <w:r>
        <w:t xml:space="preserve">Description – if </w:t>
      </w:r>
      <w:r w:rsidR="008C14BC">
        <w:t>the company</w:t>
      </w:r>
      <w:r>
        <w:t xml:space="preserve"> want</w:t>
      </w:r>
      <w:r w:rsidR="008C14BC">
        <w:t>s</w:t>
      </w:r>
      <w:r>
        <w:t xml:space="preserve"> to know the specific cost for the specific client then they will need their contact deail.</w:t>
      </w:r>
    </w:p>
    <w:p w:rsidR="005A348A" w:rsidRDefault="005A348A" w:rsidP="008D0518">
      <w:r>
        <w:t xml:space="preserve">Algebra - </w:t>
      </w:r>
      <w:r w:rsidR="00821E8A" w:rsidRPr="00FA775B">
        <w:rPr>
          <w:rFonts w:ascii="Cambria Math" w:hAnsi="Cambria Math" w:cs="Cambria Math"/>
          <w:color w:val="000000"/>
        </w:rPr>
        <w:t>𝚷</w:t>
      </w:r>
      <w:r w:rsidR="00821E8A" w:rsidRPr="00FA775B">
        <w:rPr>
          <w:rFonts w:cs="Arial"/>
          <w:color w:val="000000"/>
        </w:rPr>
        <w:t xml:space="preserve"> </w:t>
      </w:r>
      <w:r w:rsidR="008C14BC">
        <w:rPr>
          <w:rFonts w:cs="Arial"/>
          <w:color w:val="000000"/>
        </w:rPr>
        <w:t>Event.eventID, Event.eventCostToClient, Client.clientPhone</w:t>
      </w:r>
      <w:bookmarkStart w:id="0" w:name="_GoBack"/>
      <w:bookmarkEnd w:id="0"/>
    </w:p>
    <w:p w:rsidR="008D0518" w:rsidRDefault="008D0518" w:rsidP="008D0518">
      <w:r>
        <w:t>SQL – select Event.eventID, Event.eventCostToClient, Client.clientPhone</w:t>
      </w:r>
    </w:p>
    <w:p w:rsidR="008D0518" w:rsidRDefault="008D0518" w:rsidP="008D0518">
      <w:r>
        <w:t xml:space="preserve">            from Event</w:t>
      </w:r>
    </w:p>
    <w:p w:rsidR="008D0518" w:rsidRDefault="008D0518" w:rsidP="008D0518">
      <w:r>
        <w:t xml:space="preserve">            Inner join Client on Event.ClientID=Client.clientID</w:t>
      </w:r>
    </w:p>
    <w:p w:rsidR="008D0518" w:rsidRDefault="008D0518" w:rsidP="008D0518">
      <w:r>
        <w:rPr>
          <w:noProof/>
          <w:lang w:eastAsia="en-GB"/>
        </w:rPr>
        <w:drawing>
          <wp:anchor distT="0" distB="0" distL="114300" distR="114300" simplePos="0" relativeHeight="251707392" behindDoc="0" locked="0" layoutInCell="1" allowOverlap="1" wp14:anchorId="3FBE3E1A" wp14:editId="00613F4B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1510" cy="1861185"/>
            <wp:effectExtent l="0" t="0" r="2540" b="571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Where Event.eventID=”2”;</w:t>
      </w:r>
    </w:p>
    <w:p w:rsidR="005A348A" w:rsidRDefault="005A348A" w:rsidP="008D0518"/>
    <w:p w:rsidR="005A348A" w:rsidRDefault="005A348A" w:rsidP="005A348A">
      <w:r>
        <w:t xml:space="preserve">Description – if the </w:t>
      </w:r>
      <w:r w:rsidR="008C14BC">
        <w:t>company</w:t>
      </w:r>
      <w:r>
        <w:t xml:space="preserve"> wants to contact a specific event they will need their eventID.</w:t>
      </w:r>
    </w:p>
    <w:p w:rsidR="005A348A" w:rsidRDefault="005A348A" w:rsidP="005A348A">
      <w:r>
        <w:t xml:space="preserve">Algebra - </w:t>
      </w:r>
      <w:r w:rsidR="00821E8A" w:rsidRPr="00FA775B">
        <w:rPr>
          <w:rFonts w:ascii="Cambria Math" w:hAnsi="Cambria Math" w:cs="Cambria Math"/>
          <w:color w:val="000000"/>
        </w:rPr>
        <w:t>𝚷</w:t>
      </w:r>
      <w:r w:rsidR="00821E8A" w:rsidRPr="00FA775B">
        <w:rPr>
          <w:rFonts w:cs="Arial"/>
          <w:color w:val="000000"/>
        </w:rPr>
        <w:t xml:space="preserve"> </w:t>
      </w:r>
      <w:r w:rsidR="008C14BC">
        <w:rPr>
          <w:rFonts w:cs="Arial"/>
          <w:color w:val="000000"/>
        </w:rPr>
        <w:t xml:space="preserve">Even.eventID, Event.eventDuration, LandOwner.landID, LandOwner.landFName, LandOwner.landLName </w:t>
      </w:r>
    </w:p>
    <w:p w:rsidR="005A348A" w:rsidRDefault="005A348A" w:rsidP="005A348A">
      <w:r>
        <w:t>SQL – select Event.eventID, Event.eventDuration, LandOwner.landID, LandOwner.landFName , LandOwner.landLName</w:t>
      </w:r>
    </w:p>
    <w:p w:rsidR="005A348A" w:rsidRDefault="005A348A" w:rsidP="005A348A">
      <w:r>
        <w:t xml:space="preserve">            from Event</w:t>
      </w:r>
    </w:p>
    <w:p w:rsidR="005A348A" w:rsidRDefault="005A348A" w:rsidP="005A348A">
      <w:r>
        <w:t xml:space="preserve">            right join LandOwner on Event.landID = LandOwner.landID</w:t>
      </w:r>
    </w:p>
    <w:p w:rsidR="005A348A" w:rsidRDefault="005A348A" w:rsidP="005A348A">
      <w:r>
        <w:t xml:space="preserve">            order by Event.eventID;</w:t>
      </w:r>
    </w:p>
    <w:p w:rsidR="005A348A" w:rsidRDefault="005A348A" w:rsidP="005A348A">
      <w:pPr>
        <w:rPr>
          <w:b/>
          <w:u w:val="single"/>
        </w:rPr>
      </w:pPr>
      <w:r>
        <w:rPr>
          <w:noProof/>
          <w:lang w:eastAsia="en-GB"/>
        </w:rPr>
        <w:drawing>
          <wp:inline distT="0" distB="0" distL="0" distR="0" wp14:anchorId="570C0938" wp14:editId="03CAA0B5">
            <wp:extent cx="5731510" cy="23895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E8A" w:rsidRDefault="00821E8A" w:rsidP="005A348A">
      <w:pPr>
        <w:rPr>
          <w:b/>
          <w:u w:val="single"/>
        </w:rPr>
      </w:pPr>
    </w:p>
    <w:p w:rsidR="00DD4FD1" w:rsidRPr="005A348A" w:rsidRDefault="00DD4FD1" w:rsidP="005A348A">
      <w:pPr>
        <w:jc w:val="center"/>
      </w:pPr>
      <w:r w:rsidRPr="00F85313">
        <w:rPr>
          <w:b/>
          <w:u w:val="single"/>
        </w:rPr>
        <w:t>Task 7: SQL Advanced Queries</w:t>
      </w:r>
    </w:p>
    <w:p w:rsidR="00DD4FD1" w:rsidRDefault="00567CC1" w:rsidP="0088522B">
      <w:pPr>
        <w:rPr>
          <w:rFonts w:cstheme="minorHAnsi"/>
          <w:u w:val="single"/>
        </w:rPr>
      </w:pPr>
      <w:r>
        <w:rPr>
          <w:rFonts w:cstheme="minorHAnsi"/>
          <w:u w:val="single"/>
        </w:rPr>
        <w:t>Description:</w:t>
      </w:r>
    </w:p>
    <w:p w:rsidR="00BB6EDB" w:rsidRDefault="00567CC1" w:rsidP="0088522B">
      <w:pPr>
        <w:rPr>
          <w:rFonts w:cstheme="minorHAnsi"/>
        </w:rPr>
      </w:pPr>
      <w:r>
        <w:rPr>
          <w:rFonts w:cstheme="minorHAnsi"/>
        </w:rPr>
        <w:t xml:space="preserve">If the company wants to get contact details of all the past suppliers, then </w:t>
      </w:r>
      <w:r w:rsidR="00BB6EDB">
        <w:rPr>
          <w:rFonts w:cstheme="minorHAnsi"/>
        </w:rPr>
        <w:t>you can use the following sql.</w:t>
      </w:r>
    </w:p>
    <w:p w:rsidR="00BB6EDB" w:rsidRPr="00BB6EDB" w:rsidRDefault="00BB6EDB" w:rsidP="0088522B">
      <w:pPr>
        <w:rPr>
          <w:rFonts w:cstheme="minorHAnsi"/>
          <w:u w:val="single"/>
        </w:rPr>
      </w:pPr>
      <w:r>
        <w:rPr>
          <w:rFonts w:cstheme="minorHAnsi"/>
          <w:u w:val="single"/>
        </w:rPr>
        <w:t>SQL:</w:t>
      </w:r>
    </w:p>
    <w:p w:rsidR="00BB6EDB" w:rsidRDefault="00BB6EDB" w:rsidP="0088522B">
      <w:pPr>
        <w:rPr>
          <w:rFonts w:cstheme="minorHAnsi"/>
        </w:rPr>
      </w:pPr>
      <w:r>
        <w:rPr>
          <w:rFonts w:cstheme="minorHAnsi"/>
        </w:rPr>
        <w:t>select Event.eventName, Event.eventDate, Supplier.supplierType, Supplier.supplierPhone, Supplier.supplierEmail</w:t>
      </w:r>
    </w:p>
    <w:p w:rsidR="00BB6EDB" w:rsidRDefault="00BB6EDB" w:rsidP="0088522B">
      <w:pPr>
        <w:rPr>
          <w:rFonts w:cstheme="minorHAnsi"/>
        </w:rPr>
      </w:pPr>
      <w:r>
        <w:rPr>
          <w:rFonts w:cstheme="minorHAnsi"/>
        </w:rPr>
        <w:t>from Event inner join EventSupplier on (Event.eventID = EventSupplier.eventID) inner join Supplier on (EventSupplier.supplierID = Supplier.supplierID);</w:t>
      </w:r>
    </w:p>
    <w:p w:rsidR="00BB6EDB" w:rsidRDefault="00BB6EDB" w:rsidP="0088522B">
      <w:pPr>
        <w:rPr>
          <w:rFonts w:cstheme="minorHAnsi"/>
          <w:u w:val="single"/>
        </w:rPr>
      </w:pPr>
    </w:p>
    <w:p w:rsidR="00BB6EDB" w:rsidRDefault="00BB6EDB" w:rsidP="0088522B">
      <w:pPr>
        <w:rPr>
          <w:rFonts w:cstheme="minorHAnsi"/>
          <w:u w:val="single"/>
        </w:rPr>
      </w:pPr>
      <w:r>
        <w:rPr>
          <w:rFonts w:cstheme="minorHAnsi"/>
          <w:u w:val="single"/>
        </w:rPr>
        <w:t>Screenshot:</w:t>
      </w:r>
    </w:p>
    <w:p w:rsidR="00BB6EDB" w:rsidRPr="00BB6EDB" w:rsidRDefault="00BB6EDB" w:rsidP="0088522B">
      <w:pPr>
        <w:rPr>
          <w:rFonts w:cstheme="minorHAnsi"/>
          <w:u w:val="single"/>
        </w:rPr>
      </w:pPr>
      <w:r>
        <w:rPr>
          <w:noProof/>
          <w:lang w:eastAsia="en-GB"/>
        </w:rPr>
        <w:drawing>
          <wp:inline distT="0" distB="0" distL="0" distR="0" wp14:anchorId="45BEEE9F" wp14:editId="16CB11DA">
            <wp:extent cx="5731510" cy="29794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DB" w:rsidRDefault="00BB6EDB" w:rsidP="0088522B">
      <w:pPr>
        <w:rPr>
          <w:rFonts w:cstheme="minorHAnsi"/>
        </w:rPr>
      </w:pPr>
    </w:p>
    <w:p w:rsidR="00BB6EDB" w:rsidRDefault="00BB6EDB" w:rsidP="0088522B">
      <w:pPr>
        <w:rPr>
          <w:rFonts w:cstheme="minorHAnsi"/>
          <w:u w:val="single"/>
        </w:rPr>
      </w:pPr>
      <w:r>
        <w:rPr>
          <w:rFonts w:cstheme="minorHAnsi"/>
          <w:u w:val="single"/>
        </w:rPr>
        <w:t>Description:</w:t>
      </w:r>
    </w:p>
    <w:p w:rsidR="00BB6EDB" w:rsidRPr="00BB6EDB" w:rsidRDefault="00BB6EDB" w:rsidP="0088522B">
      <w:pPr>
        <w:rPr>
          <w:rFonts w:cstheme="minorHAnsi"/>
        </w:rPr>
      </w:pPr>
      <w:r>
        <w:rPr>
          <w:rFonts w:cstheme="minorHAnsi"/>
        </w:rPr>
        <w:t xml:space="preserve">If the company wants to </w:t>
      </w:r>
    </w:p>
    <w:p w:rsidR="00BB6EDB" w:rsidRPr="00BB6EDB" w:rsidRDefault="00BB6EDB" w:rsidP="0088522B">
      <w:pPr>
        <w:rPr>
          <w:rFonts w:cstheme="minorHAnsi"/>
        </w:rPr>
      </w:pPr>
    </w:p>
    <w:sectPr w:rsidR="00BB6EDB" w:rsidRPr="00BB6E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6EDB" w:rsidRDefault="00BB6EDB" w:rsidP="000402B8">
      <w:pPr>
        <w:spacing w:after="0" w:line="240" w:lineRule="auto"/>
      </w:pPr>
      <w:r>
        <w:separator/>
      </w:r>
    </w:p>
  </w:endnote>
  <w:endnote w:type="continuationSeparator" w:id="0">
    <w:p w:rsidR="00BB6EDB" w:rsidRDefault="00BB6EDB" w:rsidP="000402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6EDB" w:rsidRDefault="00BB6EDB" w:rsidP="000402B8">
      <w:pPr>
        <w:spacing w:after="0" w:line="240" w:lineRule="auto"/>
      </w:pPr>
      <w:r>
        <w:separator/>
      </w:r>
    </w:p>
  </w:footnote>
  <w:footnote w:type="continuationSeparator" w:id="0">
    <w:p w:rsidR="00BB6EDB" w:rsidRDefault="00BB6EDB" w:rsidP="000402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A8E"/>
    <w:rsid w:val="000402B8"/>
    <w:rsid w:val="000E053C"/>
    <w:rsid w:val="001464B2"/>
    <w:rsid w:val="00150D7E"/>
    <w:rsid w:val="00167208"/>
    <w:rsid w:val="00180E57"/>
    <w:rsid w:val="001D787E"/>
    <w:rsid w:val="002234E3"/>
    <w:rsid w:val="00224FC9"/>
    <w:rsid w:val="002C3A48"/>
    <w:rsid w:val="00330A8E"/>
    <w:rsid w:val="00372058"/>
    <w:rsid w:val="003A69D8"/>
    <w:rsid w:val="00411DF0"/>
    <w:rsid w:val="00463D02"/>
    <w:rsid w:val="00480AFC"/>
    <w:rsid w:val="00567CC1"/>
    <w:rsid w:val="00582529"/>
    <w:rsid w:val="00591985"/>
    <w:rsid w:val="005A348A"/>
    <w:rsid w:val="005B1332"/>
    <w:rsid w:val="005D7B88"/>
    <w:rsid w:val="005F1F2E"/>
    <w:rsid w:val="00624B9B"/>
    <w:rsid w:val="00670F91"/>
    <w:rsid w:val="006A5763"/>
    <w:rsid w:val="006A74A9"/>
    <w:rsid w:val="006B25FE"/>
    <w:rsid w:val="006C7EBF"/>
    <w:rsid w:val="006E04BD"/>
    <w:rsid w:val="00777002"/>
    <w:rsid w:val="0080268C"/>
    <w:rsid w:val="00804BD2"/>
    <w:rsid w:val="00821E8A"/>
    <w:rsid w:val="00822451"/>
    <w:rsid w:val="00835D69"/>
    <w:rsid w:val="00870411"/>
    <w:rsid w:val="0088522B"/>
    <w:rsid w:val="008C14BC"/>
    <w:rsid w:val="008D0518"/>
    <w:rsid w:val="008E5CFD"/>
    <w:rsid w:val="00912AD3"/>
    <w:rsid w:val="009A1C6F"/>
    <w:rsid w:val="009B3381"/>
    <w:rsid w:val="00A150D0"/>
    <w:rsid w:val="00A464AA"/>
    <w:rsid w:val="00A77A66"/>
    <w:rsid w:val="00A905EB"/>
    <w:rsid w:val="00A92849"/>
    <w:rsid w:val="00AA16DD"/>
    <w:rsid w:val="00BB6EDB"/>
    <w:rsid w:val="00BC5FA6"/>
    <w:rsid w:val="00BE721A"/>
    <w:rsid w:val="00BE7324"/>
    <w:rsid w:val="00C00CC2"/>
    <w:rsid w:val="00C21B15"/>
    <w:rsid w:val="00C462E1"/>
    <w:rsid w:val="00C63760"/>
    <w:rsid w:val="00C968FA"/>
    <w:rsid w:val="00CD08F5"/>
    <w:rsid w:val="00D83C32"/>
    <w:rsid w:val="00D94847"/>
    <w:rsid w:val="00DA2AD7"/>
    <w:rsid w:val="00DD4965"/>
    <w:rsid w:val="00DD4FD1"/>
    <w:rsid w:val="00E2141D"/>
    <w:rsid w:val="00E30CC6"/>
    <w:rsid w:val="00E33789"/>
    <w:rsid w:val="00EE1156"/>
    <w:rsid w:val="00EE684A"/>
    <w:rsid w:val="00F2157F"/>
    <w:rsid w:val="00F2430B"/>
    <w:rsid w:val="00F61049"/>
    <w:rsid w:val="00F73E9E"/>
    <w:rsid w:val="00FD7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0BA446-1B96-41D3-A38A-59549773C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0A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48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484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04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2B8"/>
  </w:style>
  <w:style w:type="paragraph" w:styleId="Footer">
    <w:name w:val="footer"/>
    <w:basedOn w:val="Normal"/>
    <w:link w:val="FooterChar"/>
    <w:uiPriority w:val="99"/>
    <w:unhideWhenUsed/>
    <w:rsid w:val="000402B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2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09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4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B4676-CB9E-4ACB-8047-F679CF753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3D5B2E75</Template>
  <TotalTime>2559</TotalTime>
  <Pages>34</Pages>
  <Words>3590</Words>
  <Characters>20467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luffy limbu</dc:creator>
  <cp:keywords/>
  <dc:description/>
  <cp:lastModifiedBy>Showdesh Limbu</cp:lastModifiedBy>
  <cp:revision>56</cp:revision>
  <dcterms:created xsi:type="dcterms:W3CDTF">2017-03-28T00:15:00Z</dcterms:created>
  <dcterms:modified xsi:type="dcterms:W3CDTF">2017-03-30T23:02:00Z</dcterms:modified>
</cp:coreProperties>
</file>